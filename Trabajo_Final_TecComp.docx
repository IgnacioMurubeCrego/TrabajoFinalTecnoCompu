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87A8A" w14:textId="03F2112B" w:rsidR="006063A7" w:rsidRDefault="00D76F8E" w:rsidP="00D76F8E">
      <w:pPr>
        <w:pStyle w:val="TXTnormal"/>
        <w:ind w:firstLine="0"/>
        <w:sectPr w:rsidR="006063A7" w:rsidSect="0052483D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086DDADC" wp14:editId="5E6BEFF7">
                <wp:simplePos x="0" y="0"/>
                <wp:positionH relativeFrom="column">
                  <wp:posOffset>-813435</wp:posOffset>
                </wp:positionH>
                <wp:positionV relativeFrom="paragraph">
                  <wp:posOffset>6906895</wp:posOffset>
                </wp:positionV>
                <wp:extent cx="4163695" cy="733425"/>
                <wp:effectExtent l="19050" t="19050" r="8255" b="9525"/>
                <wp:wrapSquare wrapText="bothSides"/>
                <wp:docPr id="64829564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733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2D16E" w14:textId="18A8ED8F" w:rsidR="00776015" w:rsidRPr="006229FB" w:rsidRDefault="00776015" w:rsidP="0077601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29FB">
                              <w:rPr>
                                <w:b/>
                                <w:bCs/>
                              </w:rPr>
                              <w:t>NOMBRE Y APELLIDOS</w:t>
                            </w:r>
                            <w:r w:rsidR="0090666D">
                              <w:rPr>
                                <w:b/>
                                <w:bCs/>
                              </w:rPr>
                              <w:t xml:space="preserve"> DE AMBOS ESTUDIANTES</w:t>
                            </w:r>
                            <w:r w:rsidRPr="006229F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28FA387D" w14:textId="5561DC59" w:rsidR="001B2AC2" w:rsidRDefault="00D76F8E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Ignacio Murube Crego</w:t>
                            </w:r>
                          </w:p>
                          <w:p w14:paraId="64444443" w14:textId="122333C2" w:rsidR="006B4E39" w:rsidRDefault="006B4E3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Jerónimo Boza García</w:t>
                            </w:r>
                          </w:p>
                          <w:p w14:paraId="0D02EBAD" w14:textId="77777777" w:rsidR="001B2AC2" w:rsidRDefault="001B2AC2" w:rsidP="001B2AC2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DDADC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-64.05pt;margin-top:543.85pt;width:327.85pt;height:57.7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" filled="f" strokecolor="black [3213]" strokeweight="3pt">
                <v:textbox>
                  <w:txbxContent>
                    <w:p w14:paraId="1232D16E" w14:textId="18A8ED8F" w:rsidR="00776015" w:rsidRPr="006229FB" w:rsidRDefault="00776015" w:rsidP="00776015">
                      <w:pPr>
                        <w:rPr>
                          <w:b/>
                          <w:bCs/>
                        </w:rPr>
                      </w:pPr>
                      <w:r w:rsidRPr="006229FB">
                        <w:rPr>
                          <w:b/>
                          <w:bCs/>
                        </w:rPr>
                        <w:t>NOMBRE Y APELLIDOS</w:t>
                      </w:r>
                      <w:r w:rsidR="0090666D">
                        <w:rPr>
                          <w:b/>
                          <w:bCs/>
                        </w:rPr>
                        <w:t xml:space="preserve"> DE AMBOS ESTUDIANTES</w:t>
                      </w:r>
                      <w:r w:rsidRPr="006229FB">
                        <w:rPr>
                          <w:b/>
                          <w:bCs/>
                        </w:rPr>
                        <w:t>:</w:t>
                      </w:r>
                    </w:p>
                    <w:p w14:paraId="28FA387D" w14:textId="5561DC59" w:rsidR="001B2AC2" w:rsidRDefault="00D76F8E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Ignacio Murube Crego</w:t>
                      </w:r>
                    </w:p>
                    <w:p w14:paraId="64444443" w14:textId="122333C2" w:rsidR="006B4E39" w:rsidRDefault="006B4E39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Jerónimo Boza García</w:t>
                      </w:r>
                    </w:p>
                    <w:p w14:paraId="0D02EBAD" w14:textId="77777777" w:rsidR="001B2AC2" w:rsidRDefault="001B2AC2" w:rsidP="001B2AC2">
                      <w:pPr>
                        <w:pStyle w:val="Prrafodelista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E63EB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AEBB1ED" wp14:editId="6361A51A">
                <wp:simplePos x="0" y="0"/>
                <wp:positionH relativeFrom="column">
                  <wp:posOffset>-455295</wp:posOffset>
                </wp:positionH>
                <wp:positionV relativeFrom="paragraph">
                  <wp:posOffset>14605</wp:posOffset>
                </wp:positionV>
                <wp:extent cx="3314700" cy="1554480"/>
                <wp:effectExtent l="0" t="0" r="0" b="0"/>
                <wp:wrapSquare wrapText="bothSides"/>
                <wp:docPr id="1195235272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5FACB" w14:textId="5FED5389" w:rsidR="002D42D4" w:rsidRPr="00A00D55" w:rsidRDefault="002D42D4" w:rsidP="0052483D">
                            <w:pPr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 Bold" w:hAnsi="Roboto Bold"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Escuela Politécnica Superior</w:t>
                            </w:r>
                          </w:p>
                          <w:p w14:paraId="2BD31976" w14:textId="77777777" w:rsidR="002D42D4" w:rsidRDefault="002D42D4" w:rsidP="0052483D"/>
                          <w:p w14:paraId="5C8483EE" w14:textId="27F5EB7F" w:rsidR="002D42D4" w:rsidRPr="00A00D55" w:rsidRDefault="002D42D4" w:rsidP="0052483D">
                            <w:r w:rsidRPr="00A00D55">
                              <w:t>Asignatura</w:t>
                            </w:r>
                            <w:r>
                              <w:t xml:space="preserve">: </w:t>
                            </w:r>
                            <w:r w:rsidR="00D76F8E">
                              <w:t>Tecnología de Computadores</w:t>
                            </w:r>
                          </w:p>
                          <w:p w14:paraId="62C626E9" w14:textId="77777777" w:rsidR="002D42D4" w:rsidRPr="00A00D55" w:rsidRDefault="002D42D4" w:rsidP="005248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B1ED" id="Cuadro de texto 7" o:spid="_x0000_s1027" type="#_x0000_t202" style="position:absolute;left:0;text-align:left;margin-left:-35.85pt;margin-top:1.15pt;width:261pt;height:12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" filled="f" stroked="f">
                <v:textbox>
                  <w:txbxContent>
                    <w:p w14:paraId="62E5FACB" w14:textId="5FED5389" w:rsidR="002D42D4" w:rsidRPr="00A00D55" w:rsidRDefault="002D42D4" w:rsidP="0052483D">
                      <w:pPr>
                        <w:rPr>
                          <w:color w:val="A6A6A6" w:themeColor="background1" w:themeShade="A6"/>
                          <w:sz w:val="28"/>
                          <w:szCs w:val="28"/>
                        </w:rPr>
                      </w:pPr>
                      <w:r>
                        <w:rPr>
                          <w:rFonts w:ascii="Roboto Bold" w:hAnsi="Roboto Bold"/>
                          <w:color w:val="A6A6A6" w:themeColor="background1" w:themeShade="A6"/>
                          <w:sz w:val="28"/>
                          <w:szCs w:val="28"/>
                        </w:rPr>
                        <w:t>Escuela Politécnica Superior</w:t>
                      </w:r>
                    </w:p>
                    <w:p w14:paraId="2BD31976" w14:textId="77777777" w:rsidR="002D42D4" w:rsidRDefault="002D42D4" w:rsidP="0052483D"/>
                    <w:p w14:paraId="5C8483EE" w14:textId="27F5EB7F" w:rsidR="002D42D4" w:rsidRPr="00A00D55" w:rsidRDefault="002D42D4" w:rsidP="0052483D">
                      <w:r w:rsidRPr="00A00D55">
                        <w:t>Asignatura</w:t>
                      </w:r>
                      <w:r>
                        <w:t xml:space="preserve">: </w:t>
                      </w:r>
                      <w:r w:rsidR="00D76F8E">
                        <w:t>Tecnología de Computadores</w:t>
                      </w:r>
                    </w:p>
                    <w:p w14:paraId="62C626E9" w14:textId="77777777" w:rsidR="002D42D4" w:rsidRPr="00A00D55" w:rsidRDefault="002D42D4" w:rsidP="0052483D"/>
                  </w:txbxContent>
                </v:textbox>
                <w10:wrap type="square"/>
              </v:shape>
            </w:pict>
          </mc:Fallback>
        </mc:AlternateContent>
      </w:r>
      <w:r w:rsidR="0052483D">
        <w:rPr>
          <w:noProof/>
          <w:lang w:val="es-ES"/>
        </w:rPr>
        <w:drawing>
          <wp:anchor distT="0" distB="0" distL="114300" distR="114300" simplePos="0" relativeHeight="251655680" behindDoc="1" locked="0" layoutInCell="1" allowOverlap="1" wp14:anchorId="0BE76980" wp14:editId="6A06A6FD">
            <wp:simplePos x="0" y="0"/>
            <wp:positionH relativeFrom="margin">
              <wp:posOffset>1371600</wp:posOffset>
            </wp:positionH>
            <wp:positionV relativeFrom="page">
              <wp:posOffset>720090</wp:posOffset>
            </wp:positionV>
            <wp:extent cx="4828540" cy="71437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trato MARCA.jpg"/>
                    <pic:cNvPicPr/>
                  </pic:nvPicPr>
                  <pic:blipFill>
                    <a:blip r:embed="rId10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714375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3EB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0" allowOverlap="1" wp14:anchorId="3EC92FF6" wp14:editId="57EBABFB">
                <wp:simplePos x="0" y="0"/>
                <wp:positionH relativeFrom="page">
                  <wp:posOffset>-9525</wp:posOffset>
                </wp:positionH>
                <wp:positionV relativeFrom="page">
                  <wp:posOffset>4514850</wp:posOffset>
                </wp:positionV>
                <wp:extent cx="3999865" cy="2828925"/>
                <wp:effectExtent l="0" t="0" r="0" b="0"/>
                <wp:wrapNone/>
                <wp:docPr id="601592644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9865" cy="2828925"/>
                        </a:xfrm>
                        <a:prstGeom prst="rect">
                          <a:avLst/>
                        </a:prstGeom>
                        <a:solidFill>
                          <a:srgbClr val="C2002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CF262" w14:textId="29E418A3" w:rsidR="002D42D4" w:rsidRPr="00C15FB5" w:rsidRDefault="00D76F8E" w:rsidP="0052483D">
                            <w:pPr>
                              <w:pStyle w:val="PortadaTtulo"/>
                            </w:pPr>
                            <w:r>
                              <w:t>PROYECTO FINAL</w:t>
                            </w:r>
                            <w:r w:rsidR="002D42D4">
                              <w:t>:</w:t>
                            </w:r>
                          </w:p>
                          <w:p w14:paraId="250B7B89" w14:textId="77777777" w:rsidR="002D42D4" w:rsidRDefault="002D42D4" w:rsidP="0052483D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48EF9C1" w14:textId="3D3ACE74" w:rsidR="002D42D4" w:rsidRPr="001D0EBC" w:rsidRDefault="006B4E39" w:rsidP="0052483D">
                            <w:pPr>
                              <w:pStyle w:val="PortadaSUBttulo"/>
                            </w:pPr>
                            <w:r>
                              <w:tab/>
                              <w:t>Documentación</w:t>
                            </w:r>
                          </w:p>
                        </w:txbxContent>
                      </wps:txbx>
                      <wps:bodyPr rot="0" vert="horz" wrap="square" lIns="540000" tIns="360000" rIns="540000" bIns="360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92FF6" id="Rectángulo 6" o:spid="_x0000_s1028" style="position:absolute;left:0;text-align:left;margin-left:-.75pt;margin-top:355.5pt;width:314.95pt;height:222.7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" o:allowincell="f" fillcolor="#c2002f" stroked="f">
                <v:textbox inset="15mm,10mm,15mm,10mm">
                  <w:txbxContent>
                    <w:p w14:paraId="499CF262" w14:textId="29E418A3" w:rsidR="002D42D4" w:rsidRPr="00C15FB5" w:rsidRDefault="00D76F8E" w:rsidP="0052483D">
                      <w:pPr>
                        <w:pStyle w:val="PortadaTtulo"/>
                      </w:pPr>
                      <w:r>
                        <w:t>PROYECTO FINAL</w:t>
                      </w:r>
                      <w:r w:rsidR="002D42D4">
                        <w:t>:</w:t>
                      </w:r>
                    </w:p>
                    <w:p w14:paraId="250B7B89" w14:textId="77777777" w:rsidR="002D42D4" w:rsidRDefault="002D42D4" w:rsidP="0052483D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48EF9C1" w14:textId="3D3ACE74" w:rsidR="002D42D4" w:rsidRPr="001D0EBC" w:rsidRDefault="006B4E39" w:rsidP="0052483D">
                      <w:pPr>
                        <w:pStyle w:val="PortadaSUBttulo"/>
                      </w:pPr>
                      <w:r>
                        <w:tab/>
                        <w:t>Documentación</w:t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  <w:r w:rsidR="00085BEB">
        <w:rPr>
          <w:noProof/>
        </w:rPr>
        <w:drawing>
          <wp:anchor distT="0" distB="0" distL="114300" distR="114300" simplePos="0" relativeHeight="251659776" behindDoc="0" locked="0" layoutInCell="1" allowOverlap="1" wp14:anchorId="207D3C54" wp14:editId="7F802E57">
            <wp:simplePos x="0" y="0"/>
            <wp:positionH relativeFrom="margin">
              <wp:posOffset>3174641</wp:posOffset>
            </wp:positionH>
            <wp:positionV relativeFrom="paragraph">
              <wp:posOffset>7640652</wp:posOffset>
            </wp:positionV>
            <wp:extent cx="2938145" cy="1354455"/>
            <wp:effectExtent l="0" t="0" r="825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1E7AE" w14:textId="77777777" w:rsidR="006233B7" w:rsidRPr="006233B7" w:rsidRDefault="006233B7" w:rsidP="006233B7"/>
    <w:p w14:paraId="4A71FF76" w14:textId="77777777" w:rsidR="006233B7" w:rsidRPr="006233B7" w:rsidRDefault="006233B7" w:rsidP="006233B7"/>
    <w:p w14:paraId="12623872" w14:textId="77777777" w:rsidR="006233B7" w:rsidRPr="006233B7" w:rsidRDefault="006233B7" w:rsidP="006233B7"/>
    <w:p w14:paraId="5D1C3A70" w14:textId="77777777" w:rsidR="006233B7" w:rsidRDefault="002676A6" w:rsidP="002676A6">
      <w:pPr>
        <w:pStyle w:val="Ttulo1"/>
      </w:pPr>
      <w:bookmarkStart w:id="0" w:name="_Toc424232117"/>
      <w:bookmarkStart w:id="1" w:name="_Toc735425"/>
      <w:bookmarkStart w:id="2" w:name="_Toc93861135"/>
      <w:bookmarkStart w:id="3" w:name="_Toc135155885"/>
      <w:bookmarkStart w:id="4" w:name="_Toc154053810"/>
      <w:r>
        <w:t>Índice</w:t>
      </w:r>
      <w:r w:rsidR="00476A15">
        <w:t>/Tabla de contenidos</w:t>
      </w:r>
      <w:bookmarkEnd w:id="0"/>
      <w:bookmarkEnd w:id="1"/>
      <w:bookmarkEnd w:id="2"/>
      <w:bookmarkEnd w:id="3"/>
      <w:bookmarkEnd w:id="4"/>
    </w:p>
    <w:p w14:paraId="5959E777" w14:textId="77777777" w:rsidR="0052483D" w:rsidRDefault="0052483D" w:rsidP="001D0DBD">
      <w:pPr>
        <w:pStyle w:val="Ttulo3"/>
        <w:ind w:left="0"/>
      </w:pPr>
    </w:p>
    <w:sdt>
      <w:sdtPr>
        <w:rPr>
          <w:rFonts w:ascii="Roboto Regular" w:eastAsiaTheme="minorEastAsia" w:hAnsi="Roboto Regular" w:cstheme="minorBidi"/>
          <w:color w:val="auto"/>
          <w:sz w:val="20"/>
          <w:szCs w:val="24"/>
        </w:rPr>
        <w:id w:val="-348871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F7EC45" w14:textId="64B457D8" w:rsidR="00B905F4" w:rsidRDefault="00B905F4">
          <w:pPr>
            <w:pStyle w:val="TtuloTDC"/>
          </w:pPr>
          <w:r>
            <w:t>Tabla de contenido</w:t>
          </w:r>
        </w:p>
        <w:p w14:paraId="0A4AC540" w14:textId="7B7F686D" w:rsidR="00D76F8E" w:rsidRDefault="00B905F4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53810" w:history="1">
            <w:r w:rsidR="00D76F8E" w:rsidRPr="00CE1AE4">
              <w:rPr>
                <w:rStyle w:val="Hipervnculo"/>
                <w:noProof/>
              </w:rPr>
              <w:t>Índice/Tabla de contenidos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_Toc154053810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2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717DCBFD" w14:textId="683496C3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1" w:history="1">
            <w:r w:rsidR="00D76F8E" w:rsidRPr="00CE1AE4">
              <w:rPr>
                <w:rStyle w:val="Hipervnculo"/>
                <w:noProof/>
              </w:rPr>
              <w:t>1.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Introducción Proyecto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_Toc154053811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3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02079B68" w14:textId="74CC718F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2" w:history="1">
            <w:r w:rsidR="00D76F8E" w:rsidRPr="00CE1AE4">
              <w:rPr>
                <w:rStyle w:val="Hipervnculo"/>
                <w:noProof/>
              </w:rPr>
              <w:t>2.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Procedimientos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_Toc154053812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4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78E186DF" w14:textId="7FD08ABE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3" w:history="1">
            <w:r w:rsidR="00D76F8E" w:rsidRPr="00CE1AE4">
              <w:rPr>
                <w:rStyle w:val="Hipervnculo"/>
                <w:noProof/>
              </w:rPr>
              <w:t>3.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Explicación códigos VDHL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_Toc154053813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5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7F000BA7" w14:textId="3F744112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4" w:history="1">
            <w:r w:rsidR="00D76F8E" w:rsidRPr="00CE1AE4">
              <w:rPr>
                <w:rStyle w:val="Hipervnculo"/>
                <w:noProof/>
              </w:rPr>
              <w:t>4.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Simulación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_Toc154053814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6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3FCBF323" w14:textId="62057504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5" w:history="1">
            <w:r w:rsidR="00D76F8E" w:rsidRPr="00CE1AE4">
              <w:rPr>
                <w:rStyle w:val="Hipervnculo"/>
                <w:noProof/>
              </w:rPr>
              <w:t>5.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Análisis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_Toc154053815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7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0E3B6E18" w14:textId="27C76BA3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6" w:history="1">
            <w:r w:rsidR="00D76F8E" w:rsidRPr="00CE1AE4">
              <w:rPr>
                <w:rStyle w:val="Hipervnculo"/>
                <w:noProof/>
              </w:rPr>
              <w:t>6.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Conclusión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_Toc154053816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8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302FF72C" w14:textId="18FB432C" w:rsidR="00B905F4" w:rsidRDefault="00B905F4">
          <w:r>
            <w:rPr>
              <w:b/>
              <w:bCs/>
            </w:rPr>
            <w:fldChar w:fldCharType="end"/>
          </w:r>
        </w:p>
      </w:sdtContent>
    </w:sdt>
    <w:p w14:paraId="1D4692E4" w14:textId="7D339B03" w:rsidR="00BD4C73" w:rsidRPr="00BD4C73" w:rsidRDefault="00BD4C73" w:rsidP="001B2AC2">
      <w:pPr>
        <w:pStyle w:val="TtuloTDC"/>
        <w:sectPr w:rsidR="00BD4C73" w:rsidRPr="00BD4C73" w:rsidSect="0052483D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00D39B1" w14:textId="63EDE808" w:rsidR="00BD4C73" w:rsidRDefault="00D76F8E">
      <w:pPr>
        <w:pStyle w:val="Ttulo1"/>
        <w:numPr>
          <w:ilvl w:val="0"/>
          <w:numId w:val="3"/>
        </w:numPr>
      </w:pPr>
      <w:bookmarkStart w:id="5" w:name="_Toc154053811"/>
      <w:r>
        <w:lastRenderedPageBreak/>
        <w:t>Introducción Proyecto</w:t>
      </w:r>
      <w:bookmarkEnd w:id="5"/>
    </w:p>
    <w:p w14:paraId="23909C4D" w14:textId="77777777" w:rsidR="001B2AC2" w:rsidRDefault="001B2AC2" w:rsidP="001B2AC2"/>
    <w:p w14:paraId="24F4D5CC" w14:textId="4F8D36D7" w:rsidR="001B2AC2" w:rsidRDefault="00D76F8E" w:rsidP="00D76F8E">
      <w:pPr>
        <w:ind w:left="360"/>
      </w:pPr>
      <w:r>
        <w:t xml:space="preserve">En este documento se va a comentar, describir y analizar el proyecto llevado a cabo en su totalidad, dicho proyecto constituido por las </w:t>
      </w:r>
      <w:r w:rsidR="00D6042D">
        <w:t>siguientes partes</w:t>
      </w:r>
      <w:r>
        <w:t>:</w:t>
      </w:r>
    </w:p>
    <w:p w14:paraId="5C225EB2" w14:textId="4F8FCEBB" w:rsidR="00D165BF" w:rsidRDefault="00D165BF">
      <w:pPr>
        <w:pStyle w:val="Prrafodelista"/>
        <w:numPr>
          <w:ilvl w:val="0"/>
          <w:numId w:val="4"/>
        </w:numPr>
      </w:pPr>
      <w:r>
        <w:t>Enunciado</w:t>
      </w:r>
    </w:p>
    <w:p w14:paraId="1057BD03" w14:textId="2AFD8D4C" w:rsidR="00D76F8E" w:rsidRDefault="00D76F8E">
      <w:pPr>
        <w:pStyle w:val="Prrafodelista"/>
        <w:numPr>
          <w:ilvl w:val="0"/>
          <w:numId w:val="4"/>
        </w:numPr>
      </w:pPr>
      <w:r>
        <w:t>Procedimiento realizados y planificados para su elaboración.</w:t>
      </w:r>
    </w:p>
    <w:p w14:paraId="7223EE89" w14:textId="65F12FDA" w:rsidR="00D76F8E" w:rsidRDefault="00D165BF">
      <w:pPr>
        <w:pStyle w:val="Prrafodelista"/>
        <w:numPr>
          <w:ilvl w:val="0"/>
          <w:numId w:val="4"/>
        </w:numPr>
      </w:pPr>
      <w:r>
        <w:t>Creación del código VDHL con su testbench incluido.</w:t>
      </w:r>
    </w:p>
    <w:p w14:paraId="43FDC953" w14:textId="0AC52860" w:rsidR="00D165BF" w:rsidRDefault="00D165BF">
      <w:pPr>
        <w:pStyle w:val="Prrafodelista"/>
        <w:numPr>
          <w:ilvl w:val="0"/>
          <w:numId w:val="4"/>
        </w:numPr>
      </w:pPr>
      <w:r>
        <w:t>Ampliación.</w:t>
      </w:r>
    </w:p>
    <w:p w14:paraId="6B3A96D7" w14:textId="6302F2D1" w:rsidR="00D165BF" w:rsidRDefault="00D165BF">
      <w:pPr>
        <w:pStyle w:val="Prrafodelista"/>
        <w:numPr>
          <w:ilvl w:val="0"/>
          <w:numId w:val="4"/>
        </w:numPr>
      </w:pPr>
      <w:r>
        <w:t>Simulación del proyecto.</w:t>
      </w:r>
    </w:p>
    <w:p w14:paraId="0423E8C1" w14:textId="6B739079" w:rsidR="00D165BF" w:rsidRDefault="00D165BF">
      <w:pPr>
        <w:pStyle w:val="Prrafodelista"/>
        <w:numPr>
          <w:ilvl w:val="0"/>
          <w:numId w:val="4"/>
        </w:numPr>
      </w:pPr>
      <w:r>
        <w:t>Análisis de los resultados obtenidos.</w:t>
      </w:r>
    </w:p>
    <w:p w14:paraId="5344E2FB" w14:textId="2B27ADAD" w:rsidR="00D165BF" w:rsidRDefault="00D6042D">
      <w:pPr>
        <w:pStyle w:val="Prrafodelista"/>
        <w:numPr>
          <w:ilvl w:val="0"/>
          <w:numId w:val="4"/>
        </w:numPr>
      </w:pPr>
      <w:r>
        <w:t>Conclusión</w:t>
      </w:r>
      <w:r w:rsidR="00D165BF">
        <w:t xml:space="preserve"> </w:t>
      </w:r>
      <w:r>
        <w:t>final sobre el</w:t>
      </w:r>
      <w:r w:rsidR="00D165BF">
        <w:t xml:space="preserve"> proyecto.</w:t>
      </w:r>
    </w:p>
    <w:p w14:paraId="1AA07AC7" w14:textId="16FA7F4A" w:rsidR="00607735" w:rsidRDefault="00607735" w:rsidP="00D165BF">
      <w:pPr>
        <w:ind w:left="360"/>
      </w:pPr>
    </w:p>
    <w:p w14:paraId="2308FDCE" w14:textId="439C0DCD" w:rsidR="00D165BF" w:rsidRDefault="00D165BF" w:rsidP="00D165BF">
      <w:pPr>
        <w:ind w:left="360"/>
      </w:pPr>
      <w:r>
        <w:t>Primero empezaremos planteado el enunciado:</w:t>
      </w:r>
    </w:p>
    <w:p w14:paraId="725E6F36" w14:textId="77777777" w:rsidR="00D165BF" w:rsidRDefault="00D165BF" w:rsidP="00D165BF">
      <w:pPr>
        <w:ind w:left="360"/>
      </w:pPr>
    </w:p>
    <w:p w14:paraId="730A658A" w14:textId="77777777" w:rsidR="00D165BF" w:rsidRDefault="00D165BF" w:rsidP="00D165BF">
      <w:pPr>
        <w:ind w:left="360"/>
      </w:pPr>
      <w:r>
        <w:t>“El trabajo consiste en diseñar el sistema de control de una máquina expendedora de bebidas</w:t>
      </w:r>
    </w:p>
    <w:p w14:paraId="70E64721" w14:textId="77777777" w:rsidR="00D165BF" w:rsidRDefault="00D165BF" w:rsidP="00D165BF">
      <w:pPr>
        <w:ind w:left="360"/>
      </w:pPr>
      <w:r>
        <w:t>que vende cada lata de refrescos a 2€. Se deben cumplir las siguientes características:</w:t>
      </w:r>
    </w:p>
    <w:p w14:paraId="4782DFBE" w14:textId="77777777" w:rsidR="00D165BF" w:rsidRDefault="00D165BF" w:rsidP="00D165BF">
      <w:pPr>
        <w:ind w:left="360"/>
      </w:pPr>
    </w:p>
    <w:p w14:paraId="4D43C1B0" w14:textId="77777777" w:rsidR="00D165BF" w:rsidRDefault="00D165BF" w:rsidP="00D165BF">
      <w:pPr>
        <w:ind w:left="360"/>
      </w:pPr>
      <w:r>
        <w:t>- La máquina puede recibir monedas de 1€ y de 2€ y billetes de 5€.</w:t>
      </w:r>
    </w:p>
    <w:p w14:paraId="3B6A4ACA" w14:textId="77777777" w:rsidR="00D165BF" w:rsidRDefault="00D165BF" w:rsidP="00D165BF">
      <w:pPr>
        <w:ind w:left="360"/>
      </w:pPr>
      <w:r>
        <w:t>- La máquina devuelve cambio si se introduce más dinero del que cuesta la lata.</w:t>
      </w:r>
    </w:p>
    <w:p w14:paraId="77C3F6A7" w14:textId="77777777" w:rsidR="00D165BF" w:rsidRDefault="00D165BF" w:rsidP="00D165BF">
      <w:pPr>
        <w:ind w:left="360"/>
      </w:pPr>
      <w:r>
        <w:t>- La máquina siempre tiene latas disponibles, por lo que, para simplificar, no se considera</w:t>
      </w:r>
    </w:p>
    <w:p w14:paraId="33DA6B9D" w14:textId="77777777" w:rsidR="00D165BF" w:rsidRDefault="00D165BF" w:rsidP="00D165BF">
      <w:pPr>
        <w:ind w:left="360"/>
      </w:pPr>
      <w:r>
        <w:t>la posibilidad de quedarse sin stock.</w:t>
      </w:r>
    </w:p>
    <w:p w14:paraId="5D5F451E" w14:textId="77777777" w:rsidR="00D165BF" w:rsidRDefault="00D165BF" w:rsidP="00D165BF">
      <w:pPr>
        <w:ind w:left="360"/>
      </w:pPr>
    </w:p>
    <w:p w14:paraId="2AEB7CFF" w14:textId="77777777" w:rsidR="00D165BF" w:rsidRDefault="00D165BF" w:rsidP="00D165BF">
      <w:pPr>
        <w:ind w:left="360"/>
      </w:pPr>
      <w:r>
        <w:t>Para diseñar la máquina expendedora se recomienda utilizar una máquina de estados síncrona.</w:t>
      </w:r>
    </w:p>
    <w:p w14:paraId="27270819" w14:textId="77777777" w:rsidR="00D165BF" w:rsidRDefault="00D165BF" w:rsidP="00D165BF">
      <w:pPr>
        <w:ind w:left="360"/>
      </w:pPr>
      <w:r>
        <w:t>Asimismo, se recomienda que los alumnos realicen su diseño paso a paso empezando por un</w:t>
      </w:r>
    </w:p>
    <w:p w14:paraId="1F6E692C" w14:textId="778E1E1B" w:rsidR="00D165BF" w:rsidRDefault="00D165BF" w:rsidP="00D165BF">
      <w:pPr>
        <w:ind w:left="360"/>
      </w:pPr>
      <w:r>
        <w:t>análisis de posibilidades para entender las posibles combinaciones de monedas/billetes que se</w:t>
      </w:r>
    </w:p>
    <w:p w14:paraId="69C57866" w14:textId="77777777" w:rsidR="00D165BF" w:rsidRDefault="00D165BF" w:rsidP="00D165BF">
      <w:pPr>
        <w:ind w:left="360"/>
      </w:pPr>
      <w:r>
        <w:t>pueden introducir en la máquina expendedora y su comportamiento esperado en cada caso.</w:t>
      </w:r>
    </w:p>
    <w:p w14:paraId="57A8E2D4" w14:textId="77777777" w:rsidR="00D165BF" w:rsidRDefault="00D165BF" w:rsidP="00D165BF">
      <w:pPr>
        <w:ind w:left="360"/>
      </w:pPr>
    </w:p>
    <w:p w14:paraId="0512CFF0" w14:textId="77777777" w:rsidR="00D165BF" w:rsidRDefault="00D165BF" w:rsidP="00D165BF">
      <w:pPr>
        <w:ind w:left="360"/>
      </w:pPr>
      <w:r>
        <w:t>Para mayor claridad y homogeneidad en los trabajos entregados por los alumnos, se recomienda</w:t>
      </w:r>
    </w:p>
    <w:p w14:paraId="66412417" w14:textId="023A4FE9" w:rsidR="00D165BF" w:rsidRDefault="00D165BF" w:rsidP="00D165BF">
      <w:pPr>
        <w:ind w:left="360"/>
      </w:pPr>
      <w:r>
        <w:t>ceñirse al diagrama presentado a continuación y los nombres escogidos para las señales.”</w:t>
      </w:r>
    </w:p>
    <w:p w14:paraId="7FA97306" w14:textId="77777777" w:rsidR="00D66321" w:rsidRDefault="00D66321" w:rsidP="00D76F8E">
      <w:pPr>
        <w:spacing w:after="160" w:line="259" w:lineRule="auto"/>
      </w:pPr>
    </w:p>
    <w:p w14:paraId="2452225A" w14:textId="514677B8" w:rsidR="00D66321" w:rsidRDefault="00D66321">
      <w:pPr>
        <w:spacing w:after="160" w:line="259" w:lineRule="auto"/>
      </w:pPr>
    </w:p>
    <w:p w14:paraId="5CF72406" w14:textId="603D332F" w:rsidR="00D66321" w:rsidRDefault="00D165BF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26E18790" wp14:editId="00DEFDE7">
                <wp:simplePos x="0" y="0"/>
                <wp:positionH relativeFrom="column">
                  <wp:posOffset>882015</wp:posOffset>
                </wp:positionH>
                <wp:positionV relativeFrom="paragraph">
                  <wp:posOffset>2555875</wp:posOffset>
                </wp:positionV>
                <wp:extent cx="3549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434659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E5770" w14:textId="7A945E5C" w:rsidR="00D165BF" w:rsidRPr="00C31DA9" w:rsidRDefault="00D165BF" w:rsidP="00D165BF">
                            <w:pPr>
                              <w:pStyle w:val="Descripcin"/>
                              <w:shd w:val="clear" w:color="auto" w:fill="FFFFFF" w:themeFill="background1"/>
                              <w:jc w:val="right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ROMAN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1611B">
                              <w:rPr>
                                <w:noProof/>
                              </w:rPr>
                              <w:t>I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18790" id="Cuadro de texto 1" o:spid="_x0000_s1029" type="#_x0000_t202" style="position:absolute;margin-left:69.45pt;margin-top:201.25pt;width:279.5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7bhGgIAAD8EAAAOAAAAZHJzL2Uyb0RvYy54bWysU02P2jAQvVfqf7B8L4Hdgro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" stroked="f">
                <v:textbox style="mso-fit-shape-to-text:t" inset="0,0,0,0">
                  <w:txbxContent>
                    <w:p w14:paraId="2B0E5770" w14:textId="7A945E5C" w:rsidR="00D165BF" w:rsidRPr="00C31DA9" w:rsidRDefault="00D165BF" w:rsidP="00D165BF">
                      <w:pPr>
                        <w:pStyle w:val="Descripcin"/>
                        <w:shd w:val="clear" w:color="auto" w:fill="FFFFFF" w:themeFill="background1"/>
                        <w:jc w:val="right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ROMAN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1611B">
                        <w:rPr>
                          <w:noProof/>
                        </w:rPr>
                        <w:t>I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Diagrama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7F471E9C" wp14:editId="4E55FA2C">
            <wp:simplePos x="0" y="0"/>
            <wp:positionH relativeFrom="column">
              <wp:posOffset>882015</wp:posOffset>
            </wp:positionH>
            <wp:positionV relativeFrom="paragraph">
              <wp:posOffset>140970</wp:posOffset>
            </wp:positionV>
            <wp:extent cx="3550184" cy="2358381"/>
            <wp:effectExtent l="0" t="0" r="0" b="4445"/>
            <wp:wrapTight wrapText="bothSides">
              <wp:wrapPolygon edited="0">
                <wp:start x="0" y="0"/>
                <wp:lineTo x="0" y="21466"/>
                <wp:lineTo x="21445" y="21466"/>
                <wp:lineTo x="21445" y="0"/>
                <wp:lineTo x="0" y="0"/>
              </wp:wrapPolygon>
            </wp:wrapTight>
            <wp:docPr id="1540934207" name="Imagen 1" descr="Diagrama presentado para el proy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4207" name="Imagen 1" descr="Diagrama presentado para el proy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184" cy="235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4168B" w14:textId="633BA42A" w:rsidR="008E63EB" w:rsidRDefault="008E63EB">
      <w:pPr>
        <w:spacing w:after="160" w:line="259" w:lineRule="auto"/>
      </w:pPr>
      <w:r>
        <w:br w:type="page"/>
      </w:r>
    </w:p>
    <w:p w14:paraId="7F324239" w14:textId="32C3930A" w:rsidR="008E63EB" w:rsidRDefault="00D76F8E">
      <w:pPr>
        <w:pStyle w:val="Ttulo1"/>
        <w:numPr>
          <w:ilvl w:val="0"/>
          <w:numId w:val="3"/>
        </w:numPr>
      </w:pPr>
      <w:bookmarkStart w:id="6" w:name="_Toc154053812"/>
      <w:r>
        <w:lastRenderedPageBreak/>
        <w:t>Procedimientos</w:t>
      </w:r>
      <w:bookmarkEnd w:id="6"/>
    </w:p>
    <w:p w14:paraId="1B767C9A" w14:textId="77777777" w:rsidR="00D66321" w:rsidRDefault="00D66321">
      <w:pPr>
        <w:spacing w:after="160" w:line="259" w:lineRule="auto"/>
      </w:pPr>
    </w:p>
    <w:p w14:paraId="73A074BA" w14:textId="11C98B84" w:rsidR="00D66321" w:rsidRDefault="00D6042D" w:rsidP="00D6042D">
      <w:pPr>
        <w:spacing w:after="160" w:line="259" w:lineRule="auto"/>
        <w:ind w:left="360"/>
      </w:pPr>
      <w:r>
        <w:t>Primer paso fue decidir el tipo de máquina</w:t>
      </w:r>
      <w:r w:rsidR="00A70E4D">
        <w:t xml:space="preserve"> de estado</w:t>
      </w:r>
      <w:r>
        <w:t xml:space="preserve"> íbamos a realizar: una máquina de Moore o una máquina de Mealy.</w:t>
      </w:r>
    </w:p>
    <w:p w14:paraId="2B0BC93A" w14:textId="463DBB2A" w:rsidR="00A70E4D" w:rsidRDefault="00A70E4D" w:rsidP="00D6042D">
      <w:pPr>
        <w:spacing w:after="160" w:line="259" w:lineRule="auto"/>
        <w:ind w:left="360"/>
      </w:pPr>
      <w:r>
        <w:t xml:space="preserve">Máquina de Moore </w:t>
      </w:r>
      <w:r>
        <w:sym w:font="Wingdings" w:char="F0E0"/>
      </w:r>
      <w:r>
        <w:t xml:space="preserve"> Las salidas dependen solamente del estado actual y no de las entradas.</w:t>
      </w:r>
    </w:p>
    <w:p w14:paraId="6077B07F" w14:textId="50AEE094" w:rsidR="00A70E4D" w:rsidRDefault="00A70E4D" w:rsidP="00D6042D">
      <w:pPr>
        <w:spacing w:after="160" w:line="259" w:lineRule="auto"/>
        <w:ind w:left="360"/>
      </w:pPr>
      <w:r>
        <w:t xml:space="preserve">Máquina de Mealy </w:t>
      </w:r>
      <w:r>
        <w:sym w:font="Wingdings" w:char="F0E0"/>
      </w:r>
      <w:r>
        <w:t xml:space="preserve"> Las salidas si dependen tanto de su estado actual como de la entrada.</w:t>
      </w:r>
    </w:p>
    <w:p w14:paraId="3D6D644D" w14:textId="232E88F2" w:rsidR="00A70E4D" w:rsidRDefault="00A70E4D" w:rsidP="00D6042D">
      <w:pPr>
        <w:spacing w:after="160" w:line="259" w:lineRule="auto"/>
        <w:ind w:left="360"/>
      </w:pPr>
      <w:r>
        <w:t xml:space="preserve">Una vez planteado el ejercicio propuesto decidimos usar </w:t>
      </w:r>
      <w:r>
        <w:rPr>
          <w:b/>
          <w:bCs/>
        </w:rPr>
        <w:t>una máquina de estados Mealy</w:t>
      </w:r>
      <w:r>
        <w:t>.</w:t>
      </w:r>
    </w:p>
    <w:p w14:paraId="4A46EF93" w14:textId="66C89583" w:rsidR="00A70E4D" w:rsidRDefault="00574F1F" w:rsidP="00D6042D">
      <w:pPr>
        <w:spacing w:after="160" w:line="259" w:lineRule="auto"/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381CC26B" wp14:editId="27EACE96">
                <wp:simplePos x="0" y="0"/>
                <wp:positionH relativeFrom="column">
                  <wp:posOffset>-184785</wp:posOffset>
                </wp:positionH>
                <wp:positionV relativeFrom="paragraph">
                  <wp:posOffset>2933065</wp:posOffset>
                </wp:positionV>
                <wp:extent cx="56730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50390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237DB" w14:textId="1E84AACC" w:rsidR="00574F1F" w:rsidRPr="002C5B44" w:rsidRDefault="00574F1F" w:rsidP="00574F1F">
                            <w:pPr>
                              <w:pStyle w:val="Descripcin"/>
                              <w:shd w:val="clear" w:color="auto" w:fill="FFFFFF" w:themeFill="background1"/>
                              <w:jc w:val="right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ROMAN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1611B">
                              <w:rPr>
                                <w:noProof/>
                              </w:rPr>
                              <w:t>II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.Esquema Máquina de Mealy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CC26B" id="_x0000_s1030" type="#_x0000_t202" style="position:absolute;left:0;text-align:left;margin-left:-14.55pt;margin-top:230.95pt;width:446.7pt;height:.05pt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VWz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" stroked="f">
                <v:textbox style="mso-fit-shape-to-text:t" inset="0,0,0,0">
                  <w:txbxContent>
                    <w:p w14:paraId="7F2237DB" w14:textId="1E84AACC" w:rsidR="00574F1F" w:rsidRPr="002C5B44" w:rsidRDefault="00574F1F" w:rsidP="00574F1F">
                      <w:pPr>
                        <w:pStyle w:val="Descripcin"/>
                        <w:shd w:val="clear" w:color="auto" w:fill="FFFFFF" w:themeFill="background1"/>
                        <w:jc w:val="right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ROMAN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1611B">
                        <w:rPr>
                          <w:noProof/>
                        </w:rPr>
                        <w:t>II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.Esquema Máquina de Mealy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2AB3021F" wp14:editId="145C9740">
            <wp:simplePos x="0" y="0"/>
            <wp:positionH relativeFrom="column">
              <wp:posOffset>-184785</wp:posOffset>
            </wp:positionH>
            <wp:positionV relativeFrom="paragraph">
              <wp:posOffset>256769</wp:posOffset>
            </wp:positionV>
            <wp:extent cx="5673587" cy="2619375"/>
            <wp:effectExtent l="0" t="0" r="3810" b="0"/>
            <wp:wrapTight wrapText="bothSides">
              <wp:wrapPolygon edited="0">
                <wp:start x="0" y="0"/>
                <wp:lineTo x="0" y="21364"/>
                <wp:lineTo x="21542" y="21364"/>
                <wp:lineTo x="21542" y="0"/>
                <wp:lineTo x="0" y="0"/>
              </wp:wrapPolygon>
            </wp:wrapTight>
            <wp:docPr id="15806062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06221" name="Imagen 1" descr="Diagram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t="3850" r="1752" b="7584"/>
                    <a:stretch/>
                  </pic:blipFill>
                  <pic:spPr bwMode="auto">
                    <a:xfrm>
                      <a:off x="0" y="0"/>
                      <a:ext cx="5673587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E4C0F7" w14:textId="718BA646" w:rsidR="00A70E4D" w:rsidRDefault="00574F1F" w:rsidP="00D6042D">
      <w:pPr>
        <w:spacing w:after="160" w:line="259" w:lineRule="auto"/>
        <w:ind w:left="360"/>
      </w:pPr>
      <w:r>
        <w:t>En el esquema podemos apreciar que el estado ‘E0’ es el estado inicial, cuando la máquina espera la entrada de dinero derivando en varias posibilidades:</w:t>
      </w:r>
    </w:p>
    <w:p w14:paraId="0A4C2D92" w14:textId="00A0A024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Entrada moneda de 1€ y paso a estado ‘ E1’.</w:t>
      </w:r>
    </w:p>
    <w:p w14:paraId="50383DC8" w14:textId="2621FAD6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 xml:space="preserve">Entrada moneda de </w:t>
      </w:r>
      <w:r>
        <w:t>2</w:t>
      </w:r>
      <w:r>
        <w:t>€ y paso a estado ‘ E</w:t>
      </w:r>
      <w:r>
        <w:t>2</w:t>
      </w:r>
      <w:r>
        <w:t>’</w:t>
      </w:r>
      <w:r>
        <w:t>.</w:t>
      </w:r>
    </w:p>
    <w:p w14:paraId="7C6376F5" w14:textId="034C6DEE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 xml:space="preserve">Entrada </w:t>
      </w:r>
      <w:r>
        <w:t>billete</w:t>
      </w:r>
      <w:r>
        <w:t xml:space="preserve"> de </w:t>
      </w:r>
      <w:r>
        <w:t>5</w:t>
      </w:r>
      <w:r>
        <w:t>€ y paso a estado ‘ E</w:t>
      </w:r>
      <w:r>
        <w:t>2</w:t>
      </w:r>
      <w:r>
        <w:t>’</w:t>
      </w:r>
      <w:r>
        <w:t>.</w:t>
      </w:r>
    </w:p>
    <w:p w14:paraId="14855122" w14:textId="42F254DB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Resteo máquina en el caso de esperar entrada de dinero y no tener ninguna</w:t>
      </w:r>
      <w:r w:rsidR="00F806E2">
        <w:t>, vuelta a estado ‘E0’</w:t>
      </w:r>
      <w:r>
        <w:t>.</w:t>
      </w:r>
    </w:p>
    <w:p w14:paraId="7322BF3E" w14:textId="7B3D87BF" w:rsidR="00574F1F" w:rsidRDefault="00574F1F" w:rsidP="00574F1F">
      <w:pPr>
        <w:spacing w:after="160" w:line="259" w:lineRule="auto"/>
        <w:ind w:left="360"/>
      </w:pPr>
      <w:r>
        <w:t>Como segundo estado tendríamos a ‘E1’ donde:</w:t>
      </w:r>
    </w:p>
    <w:p w14:paraId="74152FDC" w14:textId="31F994C4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>Entrada moneda de 1€ y paso a estado ‘ E</w:t>
      </w:r>
      <w:r w:rsidR="00F806E2">
        <w:t>2</w:t>
      </w:r>
      <w:r>
        <w:t>’</w:t>
      </w:r>
      <w:r w:rsidR="00F806E2">
        <w:t>.</w:t>
      </w:r>
    </w:p>
    <w:p w14:paraId="1A062041" w14:textId="28E662BD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 xml:space="preserve">Entrada moneda de </w:t>
      </w:r>
      <w:r w:rsidR="00F806E2">
        <w:t>2</w:t>
      </w:r>
      <w:r>
        <w:t>€ y paso a estado ‘ E</w:t>
      </w:r>
      <w:r w:rsidR="00F806E2">
        <w:t>2</w:t>
      </w:r>
      <w:r>
        <w:t>’</w:t>
      </w:r>
      <w:r w:rsidR="00F806E2">
        <w:t>.</w:t>
      </w:r>
    </w:p>
    <w:p w14:paraId="44799FA7" w14:textId="652AC192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 xml:space="preserve">Entrada moneda de </w:t>
      </w:r>
      <w:r w:rsidR="00F806E2">
        <w:t>5</w:t>
      </w:r>
      <w:r>
        <w:t>€ y paso a estado ‘ E</w:t>
      </w:r>
      <w:r w:rsidR="00F806E2">
        <w:t>2</w:t>
      </w:r>
      <w:r>
        <w:t>’</w:t>
      </w:r>
      <w:r w:rsidR="00F806E2">
        <w:t>.</w:t>
      </w:r>
    </w:p>
    <w:p w14:paraId="0E8BA367" w14:textId="3B62C32C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>Reseteo de máquina al no recibir más dinero y paso a estado ‘E0’.</w:t>
      </w:r>
    </w:p>
    <w:p w14:paraId="1D0C1DB0" w14:textId="217A0AD3" w:rsidR="00F806E2" w:rsidRDefault="00F806E2" w:rsidP="00F806E2">
      <w:pPr>
        <w:spacing w:after="160" w:line="259" w:lineRule="auto"/>
        <w:ind w:left="360"/>
      </w:pPr>
      <w:r>
        <w:t>Y por último tendremos el estado final que corresponde con ‘E2’.</w:t>
      </w:r>
    </w:p>
    <w:p w14:paraId="69E4011E" w14:textId="77777777" w:rsidR="00F806E2" w:rsidRDefault="00F806E2" w:rsidP="00F806E2">
      <w:pPr>
        <w:spacing w:after="160" w:line="259" w:lineRule="auto"/>
        <w:ind w:left="360"/>
      </w:pPr>
    </w:p>
    <w:p w14:paraId="06C01FF5" w14:textId="42B7A0D3" w:rsidR="00B905F4" w:rsidRDefault="00F806E2" w:rsidP="00F806E2">
      <w:pPr>
        <w:spacing w:after="160" w:line="259" w:lineRule="auto"/>
        <w:ind w:left="360"/>
      </w:pPr>
      <w:r>
        <w:t>Una vez hemos definido el esquema y el proceso de paso entre estados, pasamos a realizar el código VDHL donde definiremos dichos estados y su funcionamiento para manejar las entradas posibles.</w:t>
      </w:r>
      <w:r w:rsidR="00B905F4">
        <w:br w:type="page"/>
      </w:r>
    </w:p>
    <w:p w14:paraId="574820B4" w14:textId="6D1FF941" w:rsidR="008E63EB" w:rsidRDefault="00D76F8E">
      <w:pPr>
        <w:pStyle w:val="Ttulo1"/>
        <w:numPr>
          <w:ilvl w:val="0"/>
          <w:numId w:val="3"/>
        </w:numPr>
      </w:pPr>
      <w:bookmarkStart w:id="7" w:name="_Toc154053813"/>
      <w:r>
        <w:lastRenderedPageBreak/>
        <w:t>Explicación códigos VDHL</w:t>
      </w:r>
      <w:bookmarkEnd w:id="7"/>
    </w:p>
    <w:p w14:paraId="4F004EF3" w14:textId="77777777" w:rsidR="008E63EB" w:rsidRDefault="008E63EB" w:rsidP="008E63EB"/>
    <w:p w14:paraId="7D07DDFC" w14:textId="555751A5" w:rsidR="00B905F4" w:rsidRDefault="00B905F4">
      <w:pPr>
        <w:spacing w:after="160" w:line="259" w:lineRule="auto"/>
      </w:pPr>
    </w:p>
    <w:p w14:paraId="5FF9497B" w14:textId="5927AFFD" w:rsidR="00B905F4" w:rsidRDefault="00F806E2" w:rsidP="00F806E2">
      <w:pPr>
        <w:spacing w:after="160" w:line="259" w:lineRule="auto"/>
        <w:ind w:left="360"/>
      </w:pPr>
      <w:r>
        <w:t>Ahora pasaremos a mostrar el código VDHL de cada uno de los archivos usados para el proyecto.</w:t>
      </w:r>
    </w:p>
    <w:p w14:paraId="5E47B4BC" w14:textId="108DC0CA" w:rsidR="00F806E2" w:rsidRPr="00F806E2" w:rsidRDefault="00F806E2" w:rsidP="00F806E2">
      <w:pPr>
        <w:pStyle w:val="Prrafodelista"/>
        <w:numPr>
          <w:ilvl w:val="0"/>
          <w:numId w:val="7"/>
        </w:numPr>
        <w:spacing w:after="160" w:line="259" w:lineRule="auto"/>
      </w:pPr>
      <w:r>
        <w:rPr>
          <w:b/>
          <w:bCs/>
          <w:i/>
          <w:iCs/>
        </w:rPr>
        <w:t>canMachineUnit.vhd</w:t>
      </w:r>
    </w:p>
    <w:p w14:paraId="66679E93" w14:textId="11E408F3" w:rsidR="00F806E2" w:rsidRDefault="00D329B8" w:rsidP="00F806E2">
      <w:pPr>
        <w:pStyle w:val="Prrafodelista"/>
        <w:spacing w:after="160" w:line="259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6B0C6AE6" wp14:editId="71053EE3">
                <wp:simplePos x="0" y="0"/>
                <wp:positionH relativeFrom="column">
                  <wp:posOffset>805815</wp:posOffset>
                </wp:positionH>
                <wp:positionV relativeFrom="paragraph">
                  <wp:posOffset>37465</wp:posOffset>
                </wp:positionV>
                <wp:extent cx="4109085" cy="7515225"/>
                <wp:effectExtent l="0" t="0" r="2476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085" cy="7515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3BCAF" w14:textId="79DD100D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library IEEE;</w:t>
                            </w:r>
                          </w:p>
                          <w:p w14:paraId="170A330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use IEEE.STD_LOGIC_1164.ALL;</w:t>
                            </w:r>
                          </w:p>
                          <w:p w14:paraId="7D5583B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use IEEE.NUMERIC_STD.ALL;</w:t>
                            </w:r>
                          </w:p>
                          <w:p w14:paraId="54ABD9D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FD070B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entity canMachineUnit is</w:t>
                            </w:r>
                          </w:p>
                          <w:p w14:paraId="5A80AFA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Port ( clk, rst : in std_logic;</w:t>
                            </w:r>
                          </w:p>
                          <w:p w14:paraId="15DFD36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coin_in : in std_logic_vector(2 downto 0); </w:t>
                            </w:r>
                          </w:p>
                          <w:p w14:paraId="46BE6E5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empty : out std_logic;</w:t>
                            </w:r>
                          </w:p>
                          <w:p w14:paraId="129CABF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lata : out std_logic; </w:t>
                            </w:r>
                          </w:p>
                          <w:p w14:paraId="1F7F10A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coin_out : out std_logic_vector(2 downto 0)</w:t>
                            </w:r>
                          </w:p>
                          <w:p w14:paraId="68AFC22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);</w:t>
                            </w:r>
                          </w:p>
                          <w:p w14:paraId="39B7E49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end canMachineUnit;</w:t>
                            </w:r>
                          </w:p>
                          <w:p w14:paraId="5EC9B5A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4A62A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architecture Behavioral of canMachineUnit is</w:t>
                            </w:r>
                          </w:p>
                          <w:p w14:paraId="6FB7166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E34BC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component canMachine is</w:t>
                            </w:r>
                          </w:p>
                          <w:p w14:paraId="73DDF8F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Port ( clk, rst : in std_logic;</w:t>
                            </w:r>
                          </w:p>
                          <w:p w14:paraId="25A4EB0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coin_in : in std_logic_vector(2 downto 0); </w:t>
                            </w:r>
                          </w:p>
                          <w:p w14:paraId="42D8661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empty : in std_logic;</w:t>
                            </w:r>
                          </w:p>
                          <w:p w14:paraId="02D193A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lata : out std_logic; </w:t>
                            </w:r>
                          </w:p>
                          <w:p w14:paraId="3D1ABEA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coin_out : out std_logic_vector(2 downto 0)</w:t>
                            </w:r>
                          </w:p>
                          <w:p w14:paraId="46108A4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);</w:t>
                            </w:r>
                          </w:p>
                          <w:p w14:paraId="0395711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end component;</w:t>
                            </w:r>
                          </w:p>
                          <w:p w14:paraId="1720CBD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389EF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component contador is</w:t>
                            </w:r>
                          </w:p>
                          <w:p w14:paraId="77375BD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Port (clk, rst : in std_logic;</w:t>
                            </w:r>
                          </w:p>
                          <w:p w14:paraId="21CB5FD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lata : in std_logic; </w:t>
                            </w:r>
                          </w:p>
                          <w:p w14:paraId="1227693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empty : out std_logic</w:t>
                            </w:r>
                          </w:p>
                          <w:p w14:paraId="0CFCDEE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);</w:t>
                            </w:r>
                          </w:p>
                          <w:p w14:paraId="5BFF9E3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end component;</w:t>
                            </w:r>
                          </w:p>
                          <w:p w14:paraId="7866094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D7E224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signal empty_s : std_logic;</w:t>
                            </w:r>
                          </w:p>
                          <w:p w14:paraId="6AF6275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signal lata_s : std_logic;</w:t>
                            </w:r>
                          </w:p>
                          <w:p w14:paraId="0050AA0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19670A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736DA34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01D710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empty &lt;= empty_s;</w:t>
                            </w:r>
                          </w:p>
                          <w:p w14:paraId="1486B141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lata &lt;= lata_s;</w:t>
                            </w:r>
                          </w:p>
                          <w:p w14:paraId="0E4AC091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4CA25C2" w14:textId="77777777" w:rsidR="00D329B8" w:rsidRDefault="00D329B8" w:rsidP="00D329B8">
                            <w:r>
                              <w:t xml:space="preserve">-- Caso en el que el inventario estubiese vacio : </w:t>
                            </w:r>
                          </w:p>
                          <w:p w14:paraId="3A176E53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-- lata &lt;= lata_s when empty_s = '0' else '0';</w:t>
                            </w:r>
                          </w:p>
                          <w:p w14:paraId="2FF040B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EF083A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CAN_MACHINE_LOGIC : canMachine</w:t>
                            </w:r>
                          </w:p>
                          <w:p w14:paraId="5BF7743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port map ( clk =&gt; clk,</w:t>
                            </w:r>
                          </w:p>
                          <w:p w14:paraId="3F320D9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rst =&gt; rst,</w:t>
                            </w:r>
                          </w:p>
                          <w:p w14:paraId="7E4028C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coin_in =&gt; coin_in,</w:t>
                            </w:r>
                          </w:p>
                          <w:p w14:paraId="7E68583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empty =&gt; empty_s,</w:t>
                            </w:r>
                          </w:p>
                          <w:p w14:paraId="040D299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lata =&gt; lata_s,</w:t>
                            </w:r>
                          </w:p>
                          <w:p w14:paraId="0801908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coin_out =&gt; coin_out    </w:t>
                            </w:r>
                          </w:p>
                          <w:p w14:paraId="3F132D0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);</w:t>
                            </w:r>
                          </w:p>
                          <w:p w14:paraId="5DB2CA5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F096E4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COUNT_MODULE : contador </w:t>
                            </w:r>
                          </w:p>
                          <w:p w14:paraId="17D8919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port map(clk =&gt; clk,</w:t>
                            </w:r>
                          </w:p>
                          <w:p w14:paraId="6A56ABC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rst =&gt; rst,</w:t>
                            </w:r>
                          </w:p>
                          <w:p w14:paraId="1A09655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lata =&gt; lata_s,</w:t>
                            </w:r>
                          </w:p>
                          <w:p w14:paraId="75815ED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empty =&gt; empty_s</w:t>
                            </w:r>
                          </w:p>
                          <w:p w14:paraId="7F21678D" w14:textId="77777777" w:rsidR="00D329B8" w:rsidRDefault="00D329B8" w:rsidP="00D329B8">
                            <w:r w:rsidRPr="00D329B8">
                              <w:rPr>
                                <w:lang w:val="en-US"/>
                              </w:rPr>
                              <w:t xml:space="preserve">         </w:t>
                            </w:r>
                            <w:r>
                              <w:t>);</w:t>
                            </w:r>
                          </w:p>
                          <w:p w14:paraId="3F8E84A2" w14:textId="77777777" w:rsidR="00D329B8" w:rsidRDefault="00D329B8" w:rsidP="00D329B8"/>
                          <w:p w14:paraId="2882A10B" w14:textId="06AEC58B" w:rsidR="00D329B8" w:rsidRDefault="00D329B8" w:rsidP="00D329B8">
                            <w: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C6AE6" id="Cuadro de texto 2" o:spid="_x0000_s1031" type="#_x0000_t202" style="position:absolute;left:0;text-align:left;margin-left:63.45pt;margin-top:2.95pt;width:323.55pt;height:591.7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" fillcolor="#bfbfbf [2412]">
                <v:textbox>
                  <w:txbxContent>
                    <w:p w14:paraId="1523BCAF" w14:textId="79DD100D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library IEEE;</w:t>
                      </w:r>
                    </w:p>
                    <w:p w14:paraId="170A330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use IEEE.STD_LOGIC_1164.ALL;</w:t>
                      </w:r>
                    </w:p>
                    <w:p w14:paraId="7D5583B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use IEEE.NUMERIC_STD.ALL;</w:t>
                      </w:r>
                    </w:p>
                    <w:p w14:paraId="54ABD9D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5FD070B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entity canMachineUnit is</w:t>
                      </w:r>
                    </w:p>
                    <w:p w14:paraId="5A80AFA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Port ( clk, rst : in std_logic;</w:t>
                      </w:r>
                    </w:p>
                    <w:p w14:paraId="15DFD36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coin_in : in std_logic_vector(2 downto 0); </w:t>
                      </w:r>
                    </w:p>
                    <w:p w14:paraId="46BE6E5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empty : out std_logic;</w:t>
                      </w:r>
                    </w:p>
                    <w:p w14:paraId="129CABF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lata : out std_logic; </w:t>
                      </w:r>
                    </w:p>
                    <w:p w14:paraId="1F7F10A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coin_out : out std_logic_vector(2 downto 0)</w:t>
                      </w:r>
                    </w:p>
                    <w:p w14:paraId="68AFC22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);</w:t>
                      </w:r>
                    </w:p>
                    <w:p w14:paraId="39B7E49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end canMachineUnit;</w:t>
                      </w:r>
                    </w:p>
                    <w:p w14:paraId="5EC9B5A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7B4A62A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architecture Behavioral of canMachineUnit is</w:t>
                      </w:r>
                    </w:p>
                    <w:p w14:paraId="6FB7166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5DE34BC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component canMachine is</w:t>
                      </w:r>
                    </w:p>
                    <w:p w14:paraId="73DDF8F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Port ( clk, rst : in std_logic;</w:t>
                      </w:r>
                    </w:p>
                    <w:p w14:paraId="25A4EB0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coin_in : in std_logic_vector(2 downto 0); </w:t>
                      </w:r>
                    </w:p>
                    <w:p w14:paraId="42D8661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empty : in std_logic;</w:t>
                      </w:r>
                    </w:p>
                    <w:p w14:paraId="02D193A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lata : out std_logic; </w:t>
                      </w:r>
                    </w:p>
                    <w:p w14:paraId="3D1ABEA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coin_out : out std_logic_vector(2 downto 0)</w:t>
                      </w:r>
                    </w:p>
                    <w:p w14:paraId="46108A4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);</w:t>
                      </w:r>
                    </w:p>
                    <w:p w14:paraId="0395711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end component;</w:t>
                      </w:r>
                    </w:p>
                    <w:p w14:paraId="1720CBD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60389EF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component contador is</w:t>
                      </w:r>
                    </w:p>
                    <w:p w14:paraId="77375BD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Port (clk, rst : in std_logic;</w:t>
                      </w:r>
                    </w:p>
                    <w:p w14:paraId="21CB5FD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lata : in std_logic; </w:t>
                      </w:r>
                    </w:p>
                    <w:p w14:paraId="1227693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empty : out std_logic</w:t>
                      </w:r>
                    </w:p>
                    <w:p w14:paraId="0CFCDEE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);</w:t>
                      </w:r>
                    </w:p>
                    <w:p w14:paraId="5BFF9E3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end component;</w:t>
                      </w:r>
                    </w:p>
                    <w:p w14:paraId="7866094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7D7E224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signal empty_s : std_logic;</w:t>
                      </w:r>
                    </w:p>
                    <w:p w14:paraId="6AF6275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signal lata_s : std_logic;</w:t>
                      </w:r>
                    </w:p>
                    <w:p w14:paraId="0050AA0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319670A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begin</w:t>
                      </w:r>
                    </w:p>
                    <w:p w14:paraId="736DA34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501D710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empty &lt;= empty_s;</w:t>
                      </w:r>
                    </w:p>
                    <w:p w14:paraId="1486B141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lata &lt;= lata_s;</w:t>
                      </w:r>
                    </w:p>
                    <w:p w14:paraId="0E4AC091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64CA25C2" w14:textId="77777777" w:rsidR="00D329B8" w:rsidRDefault="00D329B8" w:rsidP="00D329B8">
                      <w:r>
                        <w:t xml:space="preserve">-- Caso en el que el inventario estubiese vacio : </w:t>
                      </w:r>
                    </w:p>
                    <w:p w14:paraId="3A176E53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-- lata &lt;= lata_s when empty_s = '0' else '0';</w:t>
                      </w:r>
                    </w:p>
                    <w:p w14:paraId="2FF040B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2EF083A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CAN_MACHINE_LOGIC : canMachine</w:t>
                      </w:r>
                    </w:p>
                    <w:p w14:paraId="5BF7743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port map ( clk =&gt; clk,</w:t>
                      </w:r>
                    </w:p>
                    <w:p w14:paraId="3F320D9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rst =&gt; rst,</w:t>
                      </w:r>
                    </w:p>
                    <w:p w14:paraId="7E4028C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coin_in =&gt; coin_in,</w:t>
                      </w:r>
                    </w:p>
                    <w:p w14:paraId="7E68583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empty =&gt; empty_s,</w:t>
                      </w:r>
                    </w:p>
                    <w:p w14:paraId="040D299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lata =&gt; lata_s,</w:t>
                      </w:r>
                    </w:p>
                    <w:p w14:paraId="0801908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coin_out =&gt; coin_out    </w:t>
                      </w:r>
                    </w:p>
                    <w:p w14:paraId="3F132D0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);</w:t>
                      </w:r>
                    </w:p>
                    <w:p w14:paraId="5DB2CA5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2F096E4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COUNT_MODULE : contador </w:t>
                      </w:r>
                    </w:p>
                    <w:p w14:paraId="17D8919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port map(clk =&gt; clk,</w:t>
                      </w:r>
                    </w:p>
                    <w:p w14:paraId="6A56ABC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rst =&gt; rst,</w:t>
                      </w:r>
                    </w:p>
                    <w:p w14:paraId="1A09655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lata =&gt; lata_s,</w:t>
                      </w:r>
                    </w:p>
                    <w:p w14:paraId="75815ED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empty =&gt; empty_s</w:t>
                      </w:r>
                    </w:p>
                    <w:p w14:paraId="7F21678D" w14:textId="77777777" w:rsidR="00D329B8" w:rsidRDefault="00D329B8" w:rsidP="00D329B8">
                      <w:r w:rsidRPr="00D329B8">
                        <w:rPr>
                          <w:lang w:val="en-US"/>
                        </w:rPr>
                        <w:t xml:space="preserve">         </w:t>
                      </w:r>
                      <w:r>
                        <w:t>);</w:t>
                      </w:r>
                    </w:p>
                    <w:p w14:paraId="3F8E84A2" w14:textId="77777777" w:rsidR="00D329B8" w:rsidRDefault="00D329B8" w:rsidP="00D329B8"/>
                    <w:p w14:paraId="2882A10B" w14:textId="06AEC58B" w:rsidR="00D329B8" w:rsidRDefault="00D329B8" w:rsidP="00D329B8">
                      <w:r>
                        <w:t>end Behavioral;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35241F" w14:textId="3B1A237F" w:rsidR="00F806E2" w:rsidRDefault="00F806E2" w:rsidP="00F806E2">
      <w:pPr>
        <w:pStyle w:val="Prrafodelista"/>
        <w:spacing w:after="160" w:line="259" w:lineRule="auto"/>
      </w:pPr>
    </w:p>
    <w:p w14:paraId="4A4C6028" w14:textId="168F881C" w:rsidR="00D329B8" w:rsidRPr="00F806E2" w:rsidRDefault="00D329B8" w:rsidP="00F806E2">
      <w:pPr>
        <w:pStyle w:val="Prrafodelista"/>
        <w:spacing w:after="160" w:line="259" w:lineRule="auto"/>
      </w:pPr>
    </w:p>
    <w:p w14:paraId="4D7F48A0" w14:textId="18F741A5" w:rsidR="00F806E2" w:rsidRPr="00F806E2" w:rsidRDefault="00D329B8" w:rsidP="00F806E2">
      <w:pPr>
        <w:pStyle w:val="Prrafodelista"/>
        <w:numPr>
          <w:ilvl w:val="0"/>
          <w:numId w:val="7"/>
        </w:num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1" locked="0" layoutInCell="1" allowOverlap="1" wp14:anchorId="074ADCF2" wp14:editId="05C3218E">
                <wp:simplePos x="0" y="0"/>
                <wp:positionH relativeFrom="column">
                  <wp:posOffset>424815</wp:posOffset>
                </wp:positionH>
                <wp:positionV relativeFrom="paragraph">
                  <wp:posOffset>1270</wp:posOffset>
                </wp:positionV>
                <wp:extent cx="4238625" cy="1495425"/>
                <wp:effectExtent l="0" t="0" r="28575" b="28575"/>
                <wp:wrapTight wrapText="bothSides">
                  <wp:wrapPolygon edited="0">
                    <wp:start x="0" y="0"/>
                    <wp:lineTo x="0" y="21738"/>
                    <wp:lineTo x="21649" y="21738"/>
                    <wp:lineTo x="21649" y="0"/>
                    <wp:lineTo x="0" y="0"/>
                  </wp:wrapPolygon>
                </wp:wrapTight>
                <wp:docPr id="1986140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1495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0C458" w14:textId="76A784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COUNT_MODULE : contador </w:t>
                            </w:r>
                          </w:p>
                          <w:p w14:paraId="7119365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port map(clk =&gt; clk,</w:t>
                            </w:r>
                          </w:p>
                          <w:p w14:paraId="6F458CC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rst =&gt; rst,</w:t>
                            </w:r>
                          </w:p>
                          <w:p w14:paraId="5A378A7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lata =&gt; lata_s,</w:t>
                            </w:r>
                          </w:p>
                          <w:p w14:paraId="1FC8942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empty =&gt; empty_s</w:t>
                            </w:r>
                          </w:p>
                          <w:p w14:paraId="6CE9A07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);</w:t>
                            </w:r>
                          </w:p>
                          <w:p w14:paraId="59BD194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4381C3B" w14:textId="3D440CB0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ADCF2" id="_x0000_s1032" type="#_x0000_t202" style="position:absolute;left:0;text-align:left;margin-left:33.45pt;margin-top:.1pt;width:333.75pt;height:117.75pt;z-index:-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" fillcolor="#bfbfbf [2412]">
                <v:textbox>
                  <w:txbxContent>
                    <w:p w14:paraId="5120C458" w14:textId="76A784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COUNT_MODULE : contador </w:t>
                      </w:r>
                    </w:p>
                    <w:p w14:paraId="7119365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port map(clk =&gt; clk,</w:t>
                      </w:r>
                    </w:p>
                    <w:p w14:paraId="6F458CC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rst =&gt; rst,</w:t>
                      </w:r>
                    </w:p>
                    <w:p w14:paraId="5A378A7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lata =&gt; lata_s,</w:t>
                      </w:r>
                    </w:p>
                    <w:p w14:paraId="1FC8942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empty =&gt; empty_s</w:t>
                      </w:r>
                    </w:p>
                    <w:p w14:paraId="6CE9A07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);</w:t>
                      </w:r>
                    </w:p>
                    <w:p w14:paraId="59BD194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74381C3B" w14:textId="3D440CB0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end Behavioral;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806E2">
        <w:rPr>
          <w:b/>
          <w:bCs/>
          <w:i/>
          <w:iCs/>
        </w:rPr>
        <w:t>canMachine.vhd</w:t>
      </w:r>
    </w:p>
    <w:p w14:paraId="72F42476" w14:textId="76A688B5" w:rsidR="00F806E2" w:rsidRDefault="00F806E2" w:rsidP="00F806E2">
      <w:pPr>
        <w:pStyle w:val="Prrafodelista"/>
        <w:spacing w:after="160" w:line="259" w:lineRule="auto"/>
      </w:pPr>
    </w:p>
    <w:p w14:paraId="17257750" w14:textId="456CCE8D" w:rsidR="00D329B8" w:rsidRDefault="00D329B8" w:rsidP="00F806E2">
      <w:pPr>
        <w:pStyle w:val="Prrafodelista"/>
        <w:spacing w:after="160" w:line="259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1154BC9B" wp14:editId="67575AA6">
                <wp:simplePos x="0" y="0"/>
                <wp:positionH relativeFrom="column">
                  <wp:posOffset>348615</wp:posOffset>
                </wp:positionH>
                <wp:positionV relativeFrom="paragraph">
                  <wp:posOffset>51435</wp:posOffset>
                </wp:positionV>
                <wp:extent cx="4109085" cy="6667500"/>
                <wp:effectExtent l="0" t="0" r="24765" b="19050"/>
                <wp:wrapSquare wrapText="bothSides"/>
                <wp:docPr id="14565885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085" cy="6667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308C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library IEEE;</w:t>
                            </w:r>
                          </w:p>
                          <w:p w14:paraId="3114B46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use IEEE.STD_LOGIC_1164.ALL;</w:t>
                            </w:r>
                          </w:p>
                          <w:p w14:paraId="025A964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use IEEE.NUMERIC_STD.ALL;</w:t>
                            </w:r>
                          </w:p>
                          <w:p w14:paraId="68443C71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CCFB7A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entity canMachine is</w:t>
                            </w:r>
                          </w:p>
                          <w:p w14:paraId="67C59B7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Port ( clk, rst : in std_logic;</w:t>
                            </w:r>
                          </w:p>
                          <w:p w14:paraId="22EB2D7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coin_in : in std_logic_vector(2 downto 0); </w:t>
                            </w:r>
                          </w:p>
                          <w:p w14:paraId="333B9E9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empty : in std_logic;</w:t>
                            </w:r>
                          </w:p>
                          <w:p w14:paraId="113F224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lata : out std_logic; </w:t>
                            </w:r>
                          </w:p>
                          <w:p w14:paraId="3E13C6F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coin_out : out std_logic_vector(2 downto 0)</w:t>
                            </w:r>
                          </w:p>
                          <w:p w14:paraId="17C4567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);</w:t>
                            </w:r>
                          </w:p>
                          <w:p w14:paraId="62359BD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end canMachine;</w:t>
                            </w:r>
                          </w:p>
                          <w:p w14:paraId="3DA8A96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A77988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architecture Behavioral of canMachine is</w:t>
                            </w:r>
                          </w:p>
                          <w:p w14:paraId="2923512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ED246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type state is (E0,E1,E2);</w:t>
                            </w:r>
                          </w:p>
                          <w:p w14:paraId="069A581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signal CS,NS : state; </w:t>
                            </w:r>
                          </w:p>
                          <w:p w14:paraId="6A32279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signal money_in : std_logic_vector(2 downto 0);</w:t>
                            </w:r>
                          </w:p>
                          <w:p w14:paraId="2124F53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constant precio_lata : unsigned(2 downto 0) := "010";</w:t>
                            </w:r>
                          </w:p>
                          <w:p w14:paraId="21E0FFE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FC5F31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780CBA8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5DF90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process(clk)</w:t>
                            </w:r>
                          </w:p>
                          <w:p w14:paraId="7F27961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2CB72AE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if rising_edge(clk) then</w:t>
                            </w:r>
                          </w:p>
                          <w:p w14:paraId="09F4F141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if rst = '0' then</w:t>
                            </w:r>
                          </w:p>
                          <w:p w14:paraId="14D7F33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CS &lt;= NS;</w:t>
                            </w:r>
                          </w:p>
                          <w:p w14:paraId="3B9ABCC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else</w:t>
                            </w:r>
                          </w:p>
                          <w:p w14:paraId="3A490DC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CS &lt;= E0;</w:t>
                            </w:r>
                          </w:p>
                          <w:p w14:paraId="1FA2BCA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end if;</w:t>
                            </w:r>
                          </w:p>
                          <w:p w14:paraId="412C03F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end if;</w:t>
                            </w:r>
                          </w:p>
                          <w:p w14:paraId="50A12ED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end process;</w:t>
                            </w:r>
                          </w:p>
                          <w:p w14:paraId="528FB21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DB02C71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process(CS,coin_in,empty)</w:t>
                            </w:r>
                          </w:p>
                          <w:p w14:paraId="1AA5D03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66313D1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A02AD2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case CS is </w:t>
                            </w:r>
                          </w:p>
                          <w:p w14:paraId="23B8567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71D971F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when E0 =&gt;</w:t>
                            </w:r>
                          </w:p>
                          <w:p w14:paraId="3DF5D1B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money_in &lt;= "000";</w:t>
                            </w:r>
                          </w:p>
                          <w:p w14:paraId="1A7A5FB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lata &lt;= '0';</w:t>
                            </w:r>
                          </w:p>
                          <w:p w14:paraId="63B70FA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coin_out &lt;= "000";</w:t>
                            </w:r>
                          </w:p>
                          <w:p w14:paraId="00E1470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if coin_in = "001" then</w:t>
                            </w:r>
                          </w:p>
                          <w:p w14:paraId="5D6E8F9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E1;</w:t>
                            </w:r>
                          </w:p>
                          <w:p w14:paraId="7587689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"001";</w:t>
                            </w:r>
                          </w:p>
                          <w:p w14:paraId="66C4AB9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elsif coin_in = "010" then</w:t>
                            </w:r>
                          </w:p>
                          <w:p w14:paraId="21F7C35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390E4B6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"010";</w:t>
                            </w:r>
                          </w:p>
                          <w:p w14:paraId="74709ED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elsif coin_in = "101" then</w:t>
                            </w:r>
                          </w:p>
                          <w:p w14:paraId="1F8A7CD1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1EE3282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"101";</w:t>
                            </w:r>
                          </w:p>
                          <w:p w14:paraId="0B8946C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2C6D008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CS;</w:t>
                            </w:r>
                          </w:p>
                          <w:p w14:paraId="6CB9484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end if;</w:t>
                            </w:r>
                          </w:p>
                          <w:p w14:paraId="1B15B4F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2ACC28F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when E1 =&gt;</w:t>
                            </w:r>
                          </w:p>
                          <w:p w14:paraId="754D7A2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lata &lt;= '0';</w:t>
                            </w:r>
                          </w:p>
                          <w:p w14:paraId="3853265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if rst = '1' then</w:t>
                            </w:r>
                          </w:p>
                          <w:p w14:paraId="68F3D10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coin_out &lt;= "001";</w:t>
                            </w:r>
                          </w:p>
                          <w:p w14:paraId="6CA683B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4B1891B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coin_out &lt;= "000";</w:t>
                            </w:r>
                          </w:p>
                          <w:p w14:paraId="089C2D1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end if;</w:t>
                            </w:r>
                          </w:p>
                          <w:p w14:paraId="6A7BC4D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if coin_in = "001" then</w:t>
                            </w:r>
                          </w:p>
                          <w:p w14:paraId="293B705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68521D63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"010";</w:t>
                            </w:r>
                          </w:p>
                          <w:p w14:paraId="313E400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elsif coin_in = "010" then</w:t>
                            </w:r>
                          </w:p>
                          <w:p w14:paraId="3C29FC1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31B8F21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"011";</w:t>
                            </w:r>
                          </w:p>
                          <w:p w14:paraId="1F2D5B1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elsif coin_in = "101" then</w:t>
                            </w:r>
                          </w:p>
                          <w:p w14:paraId="2A0C544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360AEAB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"110";</w:t>
                            </w:r>
                          </w:p>
                          <w:p w14:paraId="5BDC033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227340E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CS;</w:t>
                            </w:r>
                          </w:p>
                          <w:p w14:paraId="3A8E7A9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end if;</w:t>
                            </w:r>
                          </w:p>
                          <w:p w14:paraId="07010EE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        </w:t>
                            </w:r>
                          </w:p>
                          <w:p w14:paraId="4EA581E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when E2 =&gt; </w:t>
                            </w:r>
                          </w:p>
                          <w:p w14:paraId="3E75F19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4DC1B97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--lata &lt;= '1';</w:t>
                            </w:r>
                          </w:p>
                          <w:p w14:paraId="1BF5105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--coin_out &lt;= std_logic_vector(unsigned(money_in) - unsigned(precio_lata));</w:t>
                            </w:r>
                          </w:p>
                          <w:p w14:paraId="23812BC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--NS &lt;= E0;</w:t>
                            </w:r>
                          </w:p>
                          <w:p w14:paraId="2D795E6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if empty = '0' then</w:t>
                            </w:r>
                          </w:p>
                          <w:p w14:paraId="2426E7C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lata &lt;= '1';</w:t>
                            </w:r>
                          </w:p>
                          <w:p w14:paraId="0396F27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coin_out &lt;= std_logic_vector(unsigned(money_in) - unsigned(precio_lata));</w:t>
                            </w:r>
                          </w:p>
                          <w:p w14:paraId="50E0C76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5A4D894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lata &lt;= '0';</w:t>
                            </w:r>
                          </w:p>
                          <w:p w14:paraId="6B98A66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coin_out &lt;= money_in;</w:t>
                            </w:r>
                          </w:p>
                          <w:p w14:paraId="5A35E643" w14:textId="77777777" w:rsidR="00D329B8" w:rsidRPr="00D329B8" w:rsidRDefault="00D329B8" w:rsidP="00D329B8">
                            <w:r w:rsidRPr="00D329B8">
                              <w:rPr>
                                <w:lang w:val="en-US"/>
                              </w:rPr>
                              <w:t xml:space="preserve">            </w:t>
                            </w:r>
                            <w:r w:rsidRPr="00D329B8">
                              <w:t>end if;</w:t>
                            </w:r>
                          </w:p>
                          <w:p w14:paraId="60CF6E95" w14:textId="77777777" w:rsidR="00D329B8" w:rsidRPr="00D329B8" w:rsidRDefault="00D329B8" w:rsidP="00D329B8">
                            <w:r w:rsidRPr="00D329B8">
                              <w:t xml:space="preserve">            </w:t>
                            </w:r>
                          </w:p>
                          <w:p w14:paraId="10D22698" w14:textId="77777777" w:rsidR="00D329B8" w:rsidRPr="00D329B8" w:rsidRDefault="00D329B8" w:rsidP="00D329B8">
                            <w:r w:rsidRPr="00D329B8">
                              <w:t xml:space="preserve">            NS &lt;= E0;</w:t>
                            </w:r>
                          </w:p>
                          <w:p w14:paraId="691F4E3D" w14:textId="77777777" w:rsidR="00D329B8" w:rsidRPr="00D329B8" w:rsidRDefault="00D329B8" w:rsidP="00D329B8">
                            <w:r w:rsidRPr="00D329B8">
                              <w:t xml:space="preserve">            -- Caso en el que el inventario estubiese vacio : </w:t>
                            </w:r>
                          </w:p>
                          <w:p w14:paraId="71095CC3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t xml:space="preserve">            </w:t>
                            </w:r>
                            <w:r w:rsidRPr="00D329B8">
                              <w:rPr>
                                <w:lang w:val="en-US"/>
                              </w:rPr>
                              <w:t>-- if empty = '0' then</w:t>
                            </w:r>
                          </w:p>
                          <w:p w14:paraId="0F38A68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      lata &lt;= '1';</w:t>
                            </w:r>
                          </w:p>
                          <w:p w14:paraId="0B59E62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 else</w:t>
                            </w:r>
                          </w:p>
                          <w:p w14:paraId="12DF6733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      coin_out &lt;= money_in;</w:t>
                            </w:r>
                          </w:p>
                          <w:p w14:paraId="1F86BAC3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      NS &lt;= E0;</w:t>
                            </w:r>
                          </w:p>
                          <w:p w14:paraId="0EB79D4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3518E5B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end case;</w:t>
                            </w:r>
                          </w:p>
                          <w:p w14:paraId="17305C51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end process;</w:t>
                            </w:r>
                          </w:p>
                          <w:p w14:paraId="35525EE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2172C7E" w14:textId="34107939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end Behavioral;           lata =&gt; lata_s,</w:t>
                            </w:r>
                          </w:p>
                          <w:p w14:paraId="1E12A3F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coin_out =&gt; coin_out    </w:t>
                            </w:r>
                          </w:p>
                          <w:p w14:paraId="4C29B59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);</w:t>
                            </w:r>
                          </w:p>
                          <w:p w14:paraId="772840C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E4A648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COUNT_MODULE : contador </w:t>
                            </w:r>
                          </w:p>
                          <w:p w14:paraId="66FFF65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port map(clk =&gt; clk,</w:t>
                            </w:r>
                          </w:p>
                          <w:p w14:paraId="049A839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rst =&gt; rst,</w:t>
                            </w:r>
                          </w:p>
                          <w:p w14:paraId="36B7B1E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lata =&gt; lata_s,</w:t>
                            </w:r>
                          </w:p>
                          <w:p w14:paraId="403056D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empty =&gt; empty_s</w:t>
                            </w:r>
                          </w:p>
                          <w:p w14:paraId="198035DF" w14:textId="77777777" w:rsidR="00D329B8" w:rsidRDefault="00D329B8" w:rsidP="00D329B8">
                            <w:r w:rsidRPr="00D329B8">
                              <w:rPr>
                                <w:lang w:val="en-US"/>
                              </w:rPr>
                              <w:t xml:space="preserve">         </w:t>
                            </w:r>
                            <w:r>
                              <w:t>);</w:t>
                            </w:r>
                          </w:p>
                          <w:p w14:paraId="669F7597" w14:textId="77777777" w:rsidR="00D329B8" w:rsidRDefault="00D329B8" w:rsidP="00D329B8"/>
                          <w:p w14:paraId="0E6F09EF" w14:textId="77777777" w:rsidR="00D329B8" w:rsidRDefault="00D329B8" w:rsidP="00D329B8">
                            <w: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4BC9B" id="_x0000_s1033" type="#_x0000_t202" style="position:absolute;left:0;text-align:left;margin-left:27.45pt;margin-top:4.05pt;width:323.55pt;height:525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" fillcolor="#bfbfbf [2412]">
                <v:textbox>
                  <w:txbxContent>
                    <w:p w14:paraId="4E2308C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library IEEE;</w:t>
                      </w:r>
                    </w:p>
                    <w:p w14:paraId="3114B46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use IEEE.STD_LOGIC_1164.ALL;</w:t>
                      </w:r>
                    </w:p>
                    <w:p w14:paraId="025A964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use IEEE.NUMERIC_STD.ALL;</w:t>
                      </w:r>
                    </w:p>
                    <w:p w14:paraId="68443C71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1CCFB7A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entity canMachine is</w:t>
                      </w:r>
                    </w:p>
                    <w:p w14:paraId="67C59B7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Port ( clk, rst : in std_logic;</w:t>
                      </w:r>
                    </w:p>
                    <w:p w14:paraId="22EB2D7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coin_in : in std_logic_vector(2 downto 0); </w:t>
                      </w:r>
                    </w:p>
                    <w:p w14:paraId="333B9E9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empty : in std_logic;</w:t>
                      </w:r>
                    </w:p>
                    <w:p w14:paraId="113F224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lata : out std_logic; </w:t>
                      </w:r>
                    </w:p>
                    <w:p w14:paraId="3E13C6F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coin_out : out std_logic_vector(2 downto 0)</w:t>
                      </w:r>
                    </w:p>
                    <w:p w14:paraId="17C4567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);</w:t>
                      </w:r>
                    </w:p>
                    <w:p w14:paraId="62359BD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end canMachine;</w:t>
                      </w:r>
                    </w:p>
                    <w:p w14:paraId="3DA8A96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0A77988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architecture Behavioral of canMachine is</w:t>
                      </w:r>
                    </w:p>
                    <w:p w14:paraId="2923512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4AED246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type state is (E0,E1,E2);</w:t>
                      </w:r>
                    </w:p>
                    <w:p w14:paraId="069A581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signal CS,NS : state; </w:t>
                      </w:r>
                    </w:p>
                    <w:p w14:paraId="6A32279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signal money_in : std_logic_vector(2 downto 0);</w:t>
                      </w:r>
                    </w:p>
                    <w:p w14:paraId="2124F53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constant precio_lata : unsigned(2 downto 0) := "010";</w:t>
                      </w:r>
                    </w:p>
                    <w:p w14:paraId="21E0FFE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4FC5F31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begin</w:t>
                      </w:r>
                    </w:p>
                    <w:p w14:paraId="780CBA8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1B5DF90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process(clk)</w:t>
                      </w:r>
                    </w:p>
                    <w:p w14:paraId="7F27961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begin</w:t>
                      </w:r>
                    </w:p>
                    <w:p w14:paraId="2CB72AE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if rising_edge(clk) then</w:t>
                      </w:r>
                    </w:p>
                    <w:p w14:paraId="09F4F141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if rst = '0' then</w:t>
                      </w:r>
                    </w:p>
                    <w:p w14:paraId="14D7F33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CS &lt;= NS;</w:t>
                      </w:r>
                    </w:p>
                    <w:p w14:paraId="3B9ABCC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else</w:t>
                      </w:r>
                    </w:p>
                    <w:p w14:paraId="3A490DC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CS &lt;= E0;</w:t>
                      </w:r>
                    </w:p>
                    <w:p w14:paraId="1FA2BCA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end if;</w:t>
                      </w:r>
                    </w:p>
                    <w:p w14:paraId="412C03F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end if;</w:t>
                      </w:r>
                    </w:p>
                    <w:p w14:paraId="50A12ED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end process;</w:t>
                      </w:r>
                    </w:p>
                    <w:p w14:paraId="528FB21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6DB02C71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process(CS,coin_in,empty)</w:t>
                      </w:r>
                    </w:p>
                    <w:p w14:paraId="1AA5D03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begin</w:t>
                      </w:r>
                    </w:p>
                    <w:p w14:paraId="66313D1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0A02AD2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case CS is </w:t>
                      </w:r>
                    </w:p>
                    <w:p w14:paraId="23B8567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</w:t>
                      </w:r>
                    </w:p>
                    <w:p w14:paraId="71D971F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when E0 =&gt;</w:t>
                      </w:r>
                    </w:p>
                    <w:p w14:paraId="3DF5D1B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money_in &lt;= "000";</w:t>
                      </w:r>
                    </w:p>
                    <w:p w14:paraId="1A7A5FB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lata &lt;= '0';</w:t>
                      </w:r>
                    </w:p>
                    <w:p w14:paraId="63B70FA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coin_out &lt;= "000";</w:t>
                      </w:r>
                    </w:p>
                    <w:p w14:paraId="00E1470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if coin_in = "001" then</w:t>
                      </w:r>
                    </w:p>
                    <w:p w14:paraId="5D6E8F9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E1;</w:t>
                      </w:r>
                    </w:p>
                    <w:p w14:paraId="7587689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"001";</w:t>
                      </w:r>
                    </w:p>
                    <w:p w14:paraId="66C4AB9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elsif coin_in = "010" then</w:t>
                      </w:r>
                    </w:p>
                    <w:p w14:paraId="21F7C35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390E4B6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"010";</w:t>
                      </w:r>
                    </w:p>
                    <w:p w14:paraId="74709ED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elsif coin_in = "101" then</w:t>
                      </w:r>
                    </w:p>
                    <w:p w14:paraId="1F8A7CD1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1EE3282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"101";</w:t>
                      </w:r>
                    </w:p>
                    <w:p w14:paraId="0B8946C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2C6D008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CS;</w:t>
                      </w:r>
                    </w:p>
                    <w:p w14:paraId="6CB9484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end if;</w:t>
                      </w:r>
                    </w:p>
                    <w:p w14:paraId="1B15B4F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</w:t>
                      </w:r>
                    </w:p>
                    <w:p w14:paraId="2ACC28F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when E1 =&gt;</w:t>
                      </w:r>
                    </w:p>
                    <w:p w14:paraId="754D7A2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lata &lt;= '0';</w:t>
                      </w:r>
                    </w:p>
                    <w:p w14:paraId="3853265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if rst = '1' then</w:t>
                      </w:r>
                    </w:p>
                    <w:p w14:paraId="68F3D10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coin_out &lt;= "001";</w:t>
                      </w:r>
                    </w:p>
                    <w:p w14:paraId="6CA683B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4B1891B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coin_out &lt;= "000";</w:t>
                      </w:r>
                    </w:p>
                    <w:p w14:paraId="089C2D1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end if;</w:t>
                      </w:r>
                    </w:p>
                    <w:p w14:paraId="6A7BC4D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if coin_in = "001" then</w:t>
                      </w:r>
                    </w:p>
                    <w:p w14:paraId="293B705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68521D63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"010";</w:t>
                      </w:r>
                    </w:p>
                    <w:p w14:paraId="313E400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elsif coin_in = "010" then</w:t>
                      </w:r>
                    </w:p>
                    <w:p w14:paraId="3C29FC1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31B8F21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"011";</w:t>
                      </w:r>
                    </w:p>
                    <w:p w14:paraId="1F2D5B1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elsif coin_in = "101" then</w:t>
                      </w:r>
                    </w:p>
                    <w:p w14:paraId="2A0C544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360AEAB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"110";</w:t>
                      </w:r>
                    </w:p>
                    <w:p w14:paraId="5BDC033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227340E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CS;</w:t>
                      </w:r>
                    </w:p>
                    <w:p w14:paraId="3A8E7A9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end if;</w:t>
                      </w:r>
                    </w:p>
                    <w:p w14:paraId="07010EE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        </w:t>
                      </w:r>
                    </w:p>
                    <w:p w14:paraId="4EA581E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when E2 =&gt; </w:t>
                      </w:r>
                    </w:p>
                    <w:p w14:paraId="3E75F19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</w:t>
                      </w:r>
                    </w:p>
                    <w:p w14:paraId="4DC1B97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--lata &lt;= '1';</w:t>
                      </w:r>
                    </w:p>
                    <w:p w14:paraId="1BF5105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--coin_out &lt;= std_logic_vector(unsigned(money_in) - unsigned(precio_lata));</w:t>
                      </w:r>
                    </w:p>
                    <w:p w14:paraId="23812BC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--NS &lt;= E0;</w:t>
                      </w:r>
                    </w:p>
                    <w:p w14:paraId="2D795E6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if empty = '0' then</w:t>
                      </w:r>
                    </w:p>
                    <w:p w14:paraId="2426E7C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lata &lt;= '1';</w:t>
                      </w:r>
                    </w:p>
                    <w:p w14:paraId="0396F27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coin_out &lt;= std_logic_vector(unsigned(money_in) - unsigned(precio_lata));</w:t>
                      </w:r>
                    </w:p>
                    <w:p w14:paraId="50E0C76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5A4D894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lata &lt;= '0';</w:t>
                      </w:r>
                    </w:p>
                    <w:p w14:paraId="6B98A66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coin_out &lt;= money_in;</w:t>
                      </w:r>
                    </w:p>
                    <w:p w14:paraId="5A35E643" w14:textId="77777777" w:rsidR="00D329B8" w:rsidRPr="00D329B8" w:rsidRDefault="00D329B8" w:rsidP="00D329B8">
                      <w:r w:rsidRPr="00D329B8">
                        <w:rPr>
                          <w:lang w:val="en-US"/>
                        </w:rPr>
                        <w:t xml:space="preserve">            </w:t>
                      </w:r>
                      <w:r w:rsidRPr="00D329B8">
                        <w:t>end if;</w:t>
                      </w:r>
                    </w:p>
                    <w:p w14:paraId="60CF6E95" w14:textId="77777777" w:rsidR="00D329B8" w:rsidRPr="00D329B8" w:rsidRDefault="00D329B8" w:rsidP="00D329B8">
                      <w:r w:rsidRPr="00D329B8">
                        <w:t xml:space="preserve">            </w:t>
                      </w:r>
                    </w:p>
                    <w:p w14:paraId="10D22698" w14:textId="77777777" w:rsidR="00D329B8" w:rsidRPr="00D329B8" w:rsidRDefault="00D329B8" w:rsidP="00D329B8">
                      <w:r w:rsidRPr="00D329B8">
                        <w:t xml:space="preserve">            NS &lt;= E0;</w:t>
                      </w:r>
                    </w:p>
                    <w:p w14:paraId="691F4E3D" w14:textId="77777777" w:rsidR="00D329B8" w:rsidRPr="00D329B8" w:rsidRDefault="00D329B8" w:rsidP="00D329B8">
                      <w:r w:rsidRPr="00D329B8">
                        <w:t xml:space="preserve">            -- Caso en el que el inventario estubiese vacio : </w:t>
                      </w:r>
                    </w:p>
                    <w:p w14:paraId="71095CC3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t xml:space="preserve">            </w:t>
                      </w:r>
                      <w:r w:rsidRPr="00D329B8">
                        <w:rPr>
                          <w:lang w:val="en-US"/>
                        </w:rPr>
                        <w:t>-- if empty = '0' then</w:t>
                      </w:r>
                    </w:p>
                    <w:p w14:paraId="0F38A68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      lata &lt;= '1';</w:t>
                      </w:r>
                    </w:p>
                    <w:p w14:paraId="0B59E62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 else</w:t>
                      </w:r>
                    </w:p>
                    <w:p w14:paraId="12DF6733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      coin_out &lt;= money_in;</w:t>
                      </w:r>
                    </w:p>
                    <w:p w14:paraId="1F86BAC3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      NS &lt;= E0;</w:t>
                      </w:r>
                    </w:p>
                    <w:p w14:paraId="0EB79D4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</w:t>
                      </w:r>
                    </w:p>
                    <w:p w14:paraId="3518E5B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end case;</w:t>
                      </w:r>
                    </w:p>
                    <w:p w14:paraId="17305C51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end process;</w:t>
                      </w:r>
                    </w:p>
                    <w:p w14:paraId="35525EE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12172C7E" w14:textId="34107939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end Behavioral;           lata =&gt; lata_s,</w:t>
                      </w:r>
                    </w:p>
                    <w:p w14:paraId="1E12A3F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coin_out =&gt; coin_out    </w:t>
                      </w:r>
                    </w:p>
                    <w:p w14:paraId="4C29B59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);</w:t>
                      </w:r>
                    </w:p>
                    <w:p w14:paraId="772840C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5E4A648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COUNT_MODULE : contador </w:t>
                      </w:r>
                    </w:p>
                    <w:p w14:paraId="66FFF65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port map(clk =&gt; clk,</w:t>
                      </w:r>
                    </w:p>
                    <w:p w14:paraId="049A839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rst =&gt; rst,</w:t>
                      </w:r>
                    </w:p>
                    <w:p w14:paraId="36B7B1E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lata =&gt; lata_s,</w:t>
                      </w:r>
                    </w:p>
                    <w:p w14:paraId="403056D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empty =&gt; empty_s</w:t>
                      </w:r>
                    </w:p>
                    <w:p w14:paraId="198035DF" w14:textId="77777777" w:rsidR="00D329B8" w:rsidRDefault="00D329B8" w:rsidP="00D329B8">
                      <w:r w:rsidRPr="00D329B8">
                        <w:rPr>
                          <w:lang w:val="en-US"/>
                        </w:rPr>
                        <w:t xml:space="preserve">         </w:t>
                      </w:r>
                      <w:r>
                        <w:t>);</w:t>
                      </w:r>
                    </w:p>
                    <w:p w14:paraId="669F7597" w14:textId="77777777" w:rsidR="00D329B8" w:rsidRDefault="00D329B8" w:rsidP="00D329B8"/>
                    <w:p w14:paraId="0E6F09EF" w14:textId="77777777" w:rsidR="00D329B8" w:rsidRDefault="00D329B8" w:rsidP="00D329B8">
                      <w:r>
                        <w:t>end Behavioral;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5051D7" w14:textId="16176611" w:rsidR="00F806E2" w:rsidRDefault="00F806E2" w:rsidP="00F806E2">
      <w:pPr>
        <w:pStyle w:val="Prrafodelista"/>
        <w:spacing w:after="160" w:line="259" w:lineRule="auto"/>
      </w:pPr>
    </w:p>
    <w:p w14:paraId="1712EAC2" w14:textId="77777777" w:rsidR="004B6EB6" w:rsidRDefault="004B6EB6" w:rsidP="00F806E2">
      <w:pPr>
        <w:pStyle w:val="Prrafodelista"/>
        <w:spacing w:after="160" w:line="259" w:lineRule="auto"/>
      </w:pPr>
    </w:p>
    <w:p w14:paraId="565A5745" w14:textId="77777777" w:rsidR="004B6EB6" w:rsidRDefault="004B6EB6" w:rsidP="00F806E2">
      <w:pPr>
        <w:pStyle w:val="Prrafodelista"/>
        <w:spacing w:after="160" w:line="259" w:lineRule="auto"/>
      </w:pPr>
    </w:p>
    <w:p w14:paraId="4D63A3C1" w14:textId="77777777" w:rsidR="004B6EB6" w:rsidRDefault="004B6EB6" w:rsidP="00F806E2">
      <w:pPr>
        <w:pStyle w:val="Prrafodelista"/>
        <w:spacing w:after="160" w:line="259" w:lineRule="auto"/>
      </w:pPr>
    </w:p>
    <w:p w14:paraId="1A76221A" w14:textId="77777777" w:rsidR="004B6EB6" w:rsidRDefault="004B6EB6" w:rsidP="00F806E2">
      <w:pPr>
        <w:pStyle w:val="Prrafodelista"/>
        <w:spacing w:after="160" w:line="259" w:lineRule="auto"/>
      </w:pPr>
    </w:p>
    <w:p w14:paraId="4511F458" w14:textId="77777777" w:rsidR="004B6EB6" w:rsidRDefault="004B6EB6" w:rsidP="00F806E2">
      <w:pPr>
        <w:pStyle w:val="Prrafodelista"/>
        <w:spacing w:after="160" w:line="259" w:lineRule="auto"/>
      </w:pPr>
    </w:p>
    <w:p w14:paraId="5BBD52A4" w14:textId="77777777" w:rsidR="004B6EB6" w:rsidRDefault="004B6EB6" w:rsidP="00F806E2">
      <w:pPr>
        <w:pStyle w:val="Prrafodelista"/>
        <w:spacing w:after="160" w:line="259" w:lineRule="auto"/>
      </w:pPr>
    </w:p>
    <w:p w14:paraId="05292679" w14:textId="77777777" w:rsidR="004B6EB6" w:rsidRDefault="004B6EB6" w:rsidP="00F806E2">
      <w:pPr>
        <w:pStyle w:val="Prrafodelista"/>
        <w:spacing w:after="160" w:line="259" w:lineRule="auto"/>
      </w:pPr>
    </w:p>
    <w:p w14:paraId="50A4F27F" w14:textId="77777777" w:rsidR="004B6EB6" w:rsidRDefault="004B6EB6" w:rsidP="00F806E2">
      <w:pPr>
        <w:pStyle w:val="Prrafodelista"/>
        <w:spacing w:after="160" w:line="259" w:lineRule="auto"/>
      </w:pPr>
    </w:p>
    <w:p w14:paraId="589AF902" w14:textId="77777777" w:rsidR="004B6EB6" w:rsidRDefault="004B6EB6" w:rsidP="00F806E2">
      <w:pPr>
        <w:pStyle w:val="Prrafodelista"/>
        <w:spacing w:after="160" w:line="259" w:lineRule="auto"/>
      </w:pPr>
    </w:p>
    <w:p w14:paraId="24D09E32" w14:textId="77777777" w:rsidR="004B6EB6" w:rsidRDefault="004B6EB6" w:rsidP="00F806E2">
      <w:pPr>
        <w:pStyle w:val="Prrafodelista"/>
        <w:spacing w:after="160" w:line="259" w:lineRule="auto"/>
      </w:pPr>
    </w:p>
    <w:p w14:paraId="4138A8F9" w14:textId="77777777" w:rsidR="004B6EB6" w:rsidRDefault="004B6EB6" w:rsidP="00F806E2">
      <w:pPr>
        <w:pStyle w:val="Prrafodelista"/>
        <w:spacing w:after="160" w:line="259" w:lineRule="auto"/>
      </w:pPr>
    </w:p>
    <w:p w14:paraId="4E17760B" w14:textId="77777777" w:rsidR="004B6EB6" w:rsidRDefault="004B6EB6" w:rsidP="00F806E2">
      <w:pPr>
        <w:pStyle w:val="Prrafodelista"/>
        <w:spacing w:after="160" w:line="259" w:lineRule="auto"/>
      </w:pPr>
    </w:p>
    <w:p w14:paraId="42397366" w14:textId="77777777" w:rsidR="004B6EB6" w:rsidRDefault="004B6EB6" w:rsidP="00F806E2">
      <w:pPr>
        <w:pStyle w:val="Prrafodelista"/>
        <w:spacing w:after="160" w:line="259" w:lineRule="auto"/>
      </w:pPr>
    </w:p>
    <w:p w14:paraId="563F55D4" w14:textId="77777777" w:rsidR="004B6EB6" w:rsidRDefault="004B6EB6" w:rsidP="00F806E2">
      <w:pPr>
        <w:pStyle w:val="Prrafodelista"/>
        <w:spacing w:after="160" w:line="259" w:lineRule="auto"/>
      </w:pPr>
    </w:p>
    <w:p w14:paraId="01B5DF2E" w14:textId="77777777" w:rsidR="004B6EB6" w:rsidRDefault="004B6EB6" w:rsidP="00F806E2">
      <w:pPr>
        <w:pStyle w:val="Prrafodelista"/>
        <w:spacing w:after="160" w:line="259" w:lineRule="auto"/>
      </w:pPr>
    </w:p>
    <w:p w14:paraId="5596701D" w14:textId="77777777" w:rsidR="004B6EB6" w:rsidRDefault="004B6EB6" w:rsidP="00F806E2">
      <w:pPr>
        <w:pStyle w:val="Prrafodelista"/>
        <w:spacing w:after="160" w:line="259" w:lineRule="auto"/>
      </w:pPr>
    </w:p>
    <w:p w14:paraId="54828CCB" w14:textId="77777777" w:rsidR="004B6EB6" w:rsidRDefault="004B6EB6" w:rsidP="00F806E2">
      <w:pPr>
        <w:pStyle w:val="Prrafodelista"/>
        <w:spacing w:after="160" w:line="259" w:lineRule="auto"/>
      </w:pPr>
    </w:p>
    <w:p w14:paraId="15AD6C66" w14:textId="77777777" w:rsidR="004B6EB6" w:rsidRDefault="004B6EB6" w:rsidP="00F806E2">
      <w:pPr>
        <w:pStyle w:val="Prrafodelista"/>
        <w:spacing w:after="160" w:line="259" w:lineRule="auto"/>
      </w:pPr>
    </w:p>
    <w:p w14:paraId="41793E76" w14:textId="77777777" w:rsidR="004B6EB6" w:rsidRDefault="004B6EB6" w:rsidP="00F806E2">
      <w:pPr>
        <w:pStyle w:val="Prrafodelista"/>
        <w:spacing w:after="160" w:line="259" w:lineRule="auto"/>
      </w:pPr>
    </w:p>
    <w:p w14:paraId="29FCAC36" w14:textId="77777777" w:rsidR="004B6EB6" w:rsidRDefault="004B6EB6" w:rsidP="00F806E2">
      <w:pPr>
        <w:pStyle w:val="Prrafodelista"/>
        <w:spacing w:after="160" w:line="259" w:lineRule="auto"/>
      </w:pPr>
    </w:p>
    <w:p w14:paraId="63A855A2" w14:textId="77777777" w:rsidR="004B6EB6" w:rsidRDefault="004B6EB6" w:rsidP="00F806E2">
      <w:pPr>
        <w:pStyle w:val="Prrafodelista"/>
        <w:spacing w:after="160" w:line="259" w:lineRule="auto"/>
      </w:pPr>
    </w:p>
    <w:p w14:paraId="6B7AD308" w14:textId="77777777" w:rsidR="004B6EB6" w:rsidRDefault="004B6EB6" w:rsidP="00F806E2">
      <w:pPr>
        <w:pStyle w:val="Prrafodelista"/>
        <w:spacing w:after="160" w:line="259" w:lineRule="auto"/>
      </w:pPr>
    </w:p>
    <w:p w14:paraId="056D3F1A" w14:textId="77777777" w:rsidR="004B6EB6" w:rsidRDefault="004B6EB6" w:rsidP="00F806E2">
      <w:pPr>
        <w:pStyle w:val="Prrafodelista"/>
        <w:spacing w:after="160" w:line="259" w:lineRule="auto"/>
      </w:pPr>
    </w:p>
    <w:p w14:paraId="53896D77" w14:textId="77777777" w:rsidR="004B6EB6" w:rsidRDefault="004B6EB6" w:rsidP="00F806E2">
      <w:pPr>
        <w:pStyle w:val="Prrafodelista"/>
        <w:spacing w:after="160" w:line="259" w:lineRule="auto"/>
      </w:pPr>
    </w:p>
    <w:p w14:paraId="621311C5" w14:textId="77777777" w:rsidR="004B6EB6" w:rsidRDefault="004B6EB6" w:rsidP="00F806E2">
      <w:pPr>
        <w:pStyle w:val="Prrafodelista"/>
        <w:spacing w:after="160" w:line="259" w:lineRule="auto"/>
      </w:pPr>
    </w:p>
    <w:p w14:paraId="0A9E3B3D" w14:textId="77777777" w:rsidR="004B6EB6" w:rsidRDefault="004B6EB6" w:rsidP="00F806E2">
      <w:pPr>
        <w:pStyle w:val="Prrafodelista"/>
        <w:spacing w:after="160" w:line="259" w:lineRule="auto"/>
      </w:pPr>
    </w:p>
    <w:p w14:paraId="5A5FA8B1" w14:textId="77777777" w:rsidR="004B6EB6" w:rsidRDefault="004B6EB6" w:rsidP="00F806E2">
      <w:pPr>
        <w:pStyle w:val="Prrafodelista"/>
        <w:spacing w:after="160" w:line="259" w:lineRule="auto"/>
      </w:pPr>
    </w:p>
    <w:p w14:paraId="3D41790F" w14:textId="77777777" w:rsidR="004B6EB6" w:rsidRDefault="004B6EB6" w:rsidP="00F806E2">
      <w:pPr>
        <w:pStyle w:val="Prrafodelista"/>
        <w:spacing w:after="160" w:line="259" w:lineRule="auto"/>
      </w:pPr>
    </w:p>
    <w:p w14:paraId="64882D39" w14:textId="77777777" w:rsidR="004B6EB6" w:rsidRDefault="004B6EB6" w:rsidP="00F806E2">
      <w:pPr>
        <w:pStyle w:val="Prrafodelista"/>
        <w:spacing w:after="160" w:line="259" w:lineRule="auto"/>
      </w:pPr>
    </w:p>
    <w:p w14:paraId="2D4D4E38" w14:textId="77777777" w:rsidR="004B6EB6" w:rsidRDefault="004B6EB6" w:rsidP="00F806E2">
      <w:pPr>
        <w:pStyle w:val="Prrafodelista"/>
        <w:spacing w:after="160" w:line="259" w:lineRule="auto"/>
      </w:pPr>
    </w:p>
    <w:p w14:paraId="6B708CF9" w14:textId="77777777" w:rsidR="004B6EB6" w:rsidRDefault="004B6EB6" w:rsidP="00F806E2">
      <w:pPr>
        <w:pStyle w:val="Prrafodelista"/>
        <w:spacing w:after="160" w:line="259" w:lineRule="auto"/>
      </w:pPr>
    </w:p>
    <w:p w14:paraId="5974B33F" w14:textId="77777777" w:rsidR="004B6EB6" w:rsidRDefault="004B6EB6" w:rsidP="00F806E2">
      <w:pPr>
        <w:pStyle w:val="Prrafodelista"/>
        <w:spacing w:after="160" w:line="259" w:lineRule="auto"/>
      </w:pPr>
    </w:p>
    <w:p w14:paraId="3438B068" w14:textId="77777777" w:rsidR="004B6EB6" w:rsidRDefault="004B6EB6" w:rsidP="00F806E2">
      <w:pPr>
        <w:pStyle w:val="Prrafodelista"/>
        <w:spacing w:after="160" w:line="259" w:lineRule="auto"/>
      </w:pPr>
    </w:p>
    <w:p w14:paraId="547F89CC" w14:textId="77777777" w:rsidR="004B6EB6" w:rsidRDefault="004B6EB6" w:rsidP="00F806E2">
      <w:pPr>
        <w:pStyle w:val="Prrafodelista"/>
        <w:spacing w:after="160" w:line="259" w:lineRule="auto"/>
      </w:pPr>
    </w:p>
    <w:p w14:paraId="272B7D65" w14:textId="77777777" w:rsidR="004B6EB6" w:rsidRDefault="004B6EB6" w:rsidP="00F806E2">
      <w:pPr>
        <w:pStyle w:val="Prrafodelista"/>
        <w:spacing w:after="160" w:line="259" w:lineRule="auto"/>
      </w:pPr>
    </w:p>
    <w:p w14:paraId="3733D158" w14:textId="77777777" w:rsidR="004B6EB6" w:rsidRDefault="004B6EB6" w:rsidP="00F806E2">
      <w:pPr>
        <w:pStyle w:val="Prrafodelista"/>
        <w:spacing w:after="160" w:line="259" w:lineRule="auto"/>
      </w:pPr>
    </w:p>
    <w:p w14:paraId="5691D049" w14:textId="77777777" w:rsidR="004B6EB6" w:rsidRDefault="004B6EB6" w:rsidP="00F806E2">
      <w:pPr>
        <w:pStyle w:val="Prrafodelista"/>
        <w:spacing w:after="160" w:line="259" w:lineRule="auto"/>
      </w:pPr>
    </w:p>
    <w:p w14:paraId="4E285AA8" w14:textId="77777777" w:rsidR="004B6EB6" w:rsidRDefault="004B6EB6" w:rsidP="00F806E2">
      <w:pPr>
        <w:pStyle w:val="Prrafodelista"/>
        <w:spacing w:after="160" w:line="259" w:lineRule="auto"/>
      </w:pPr>
    </w:p>
    <w:p w14:paraId="6B8D0E79" w14:textId="77777777" w:rsidR="004B6EB6" w:rsidRDefault="004B6EB6" w:rsidP="00F806E2">
      <w:pPr>
        <w:pStyle w:val="Prrafodelista"/>
        <w:spacing w:after="160" w:line="259" w:lineRule="auto"/>
      </w:pPr>
    </w:p>
    <w:p w14:paraId="1A92D982" w14:textId="77777777" w:rsidR="004B6EB6" w:rsidRDefault="004B6EB6" w:rsidP="00F806E2">
      <w:pPr>
        <w:pStyle w:val="Prrafodelista"/>
        <w:spacing w:after="160" w:line="259" w:lineRule="auto"/>
      </w:pPr>
    </w:p>
    <w:p w14:paraId="6C4A7542" w14:textId="29118014" w:rsidR="004B6EB6" w:rsidRDefault="004B6EB6" w:rsidP="00F806E2">
      <w:pPr>
        <w:pStyle w:val="Prrafodelista"/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35C849E2" wp14:editId="0A50E04A">
                <wp:simplePos x="0" y="0"/>
                <wp:positionH relativeFrom="column">
                  <wp:posOffset>519430</wp:posOffset>
                </wp:positionH>
                <wp:positionV relativeFrom="paragraph">
                  <wp:posOffset>1270</wp:posOffset>
                </wp:positionV>
                <wp:extent cx="4619625" cy="8601075"/>
                <wp:effectExtent l="0" t="0" r="28575" b="28575"/>
                <wp:wrapSquare wrapText="bothSides"/>
                <wp:docPr id="16427427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9625" cy="860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D9CF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elsif coin_in = "010" then</w:t>
                            </w:r>
                          </w:p>
                          <w:p w14:paraId="0D9CCF36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53C605A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"010";</w:t>
                            </w:r>
                          </w:p>
                          <w:p w14:paraId="6ED40353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elsif coin_in = "101" then</w:t>
                            </w:r>
                          </w:p>
                          <w:p w14:paraId="56908CA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027196B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"101";</w:t>
                            </w:r>
                          </w:p>
                          <w:p w14:paraId="5AAF204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0B770A9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CS;</w:t>
                            </w:r>
                          </w:p>
                          <w:p w14:paraId="70DCDF9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end if;</w:t>
                            </w:r>
                          </w:p>
                          <w:p w14:paraId="647ACDA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562FFD7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when E1 =&gt;</w:t>
                            </w:r>
                          </w:p>
                          <w:p w14:paraId="0A1CC0B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lata &lt;= '0';</w:t>
                            </w:r>
                          </w:p>
                          <w:p w14:paraId="0C19DC3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if rst = '1' then</w:t>
                            </w:r>
                          </w:p>
                          <w:p w14:paraId="5721D22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coin_out &lt;= "001";</w:t>
                            </w:r>
                          </w:p>
                          <w:p w14:paraId="478796B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37AD593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coin_out &lt;= "000";</w:t>
                            </w:r>
                          </w:p>
                          <w:p w14:paraId="1045A845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end if;</w:t>
                            </w:r>
                          </w:p>
                          <w:p w14:paraId="5B55257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if coin_in = "001" then</w:t>
                            </w:r>
                          </w:p>
                          <w:p w14:paraId="6C8C6F7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629C615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"010";</w:t>
                            </w:r>
                          </w:p>
                          <w:p w14:paraId="244F73C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elsif coin_in = "010" then</w:t>
                            </w:r>
                          </w:p>
                          <w:p w14:paraId="1718F74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33D326C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"011";</w:t>
                            </w:r>
                          </w:p>
                          <w:p w14:paraId="46844F4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elsif coin_in = "101" then</w:t>
                            </w:r>
                          </w:p>
                          <w:p w14:paraId="5CE32C17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E2;</w:t>
                            </w:r>
                          </w:p>
                          <w:p w14:paraId="121F568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money_in &lt;= "110";</w:t>
                            </w:r>
                          </w:p>
                          <w:p w14:paraId="57467F2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4688274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NS &lt;= CS;</w:t>
                            </w:r>
                          </w:p>
                          <w:p w14:paraId="70568B4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end if;</w:t>
                            </w:r>
                          </w:p>
                          <w:p w14:paraId="432B0CFF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        </w:t>
                            </w:r>
                          </w:p>
                          <w:p w14:paraId="659E6E9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when E2 =&gt; </w:t>
                            </w:r>
                          </w:p>
                          <w:p w14:paraId="0A04D260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76075F99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--lata &lt;= '1';</w:t>
                            </w:r>
                          </w:p>
                          <w:p w14:paraId="13EB6FAA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--coin_out &lt;= std_logic_vector(unsigned(money_in) - unsigned(precio_lata));</w:t>
                            </w:r>
                          </w:p>
                          <w:p w14:paraId="4A2782A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--NS &lt;= E0;</w:t>
                            </w:r>
                          </w:p>
                          <w:p w14:paraId="68CB4B5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if empty = '0' then</w:t>
                            </w:r>
                          </w:p>
                          <w:p w14:paraId="5A15C47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lata &lt;= '1';</w:t>
                            </w:r>
                          </w:p>
                          <w:p w14:paraId="101FA34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coin_out &lt;= std_logic_vector(unsigned(money_in) - unsigned(precio_lata));</w:t>
                            </w:r>
                          </w:p>
                          <w:p w14:paraId="28C70F7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else</w:t>
                            </w:r>
                          </w:p>
                          <w:p w14:paraId="77AA198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lata &lt;= '0';</w:t>
                            </w:r>
                          </w:p>
                          <w:p w14:paraId="53A3530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    coin_out &lt;= money_in;</w:t>
                            </w:r>
                          </w:p>
                          <w:p w14:paraId="3BB5D3F1" w14:textId="77777777" w:rsidR="00D329B8" w:rsidRDefault="00D329B8" w:rsidP="00D329B8">
                            <w:r w:rsidRPr="00D329B8"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t>end if;</w:t>
                            </w:r>
                          </w:p>
                          <w:p w14:paraId="4990A38F" w14:textId="77777777" w:rsidR="00D329B8" w:rsidRDefault="00D329B8" w:rsidP="00D329B8">
                            <w:r>
                              <w:t xml:space="preserve">            </w:t>
                            </w:r>
                          </w:p>
                          <w:p w14:paraId="4CDF8B13" w14:textId="77777777" w:rsidR="00D329B8" w:rsidRDefault="00D329B8" w:rsidP="00D329B8">
                            <w:r>
                              <w:t xml:space="preserve">            NS &lt;= E0;</w:t>
                            </w:r>
                          </w:p>
                          <w:p w14:paraId="36E747D9" w14:textId="77777777" w:rsidR="00D329B8" w:rsidRDefault="00D329B8" w:rsidP="00D329B8">
                            <w:r>
                              <w:t xml:space="preserve">            -- Caso en el que el inventario estubiese vacio : </w:t>
                            </w:r>
                          </w:p>
                          <w:p w14:paraId="61BC118B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       </w:t>
                            </w:r>
                            <w:r w:rsidRPr="00D329B8">
                              <w:rPr>
                                <w:lang w:val="en-US"/>
                              </w:rPr>
                              <w:t>-- if empty = '0' then</w:t>
                            </w:r>
                          </w:p>
                          <w:p w14:paraId="06F9E6CE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      lata &lt;= '1';</w:t>
                            </w:r>
                          </w:p>
                          <w:p w14:paraId="3C181021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 else</w:t>
                            </w:r>
                          </w:p>
                          <w:p w14:paraId="022F8AAC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      coin_out &lt;= money_in;</w:t>
                            </w:r>
                          </w:p>
                          <w:p w14:paraId="74E7A34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--      NS &lt;= E0;</w:t>
                            </w:r>
                          </w:p>
                          <w:p w14:paraId="7570B15D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7F513F62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 xml:space="preserve">    end case;</w:t>
                            </w:r>
                          </w:p>
                          <w:p w14:paraId="6AF98384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  <w:r w:rsidRPr="00D329B8">
                              <w:rPr>
                                <w:lang w:val="en-US"/>
                              </w:rPr>
                              <w:t>end process;</w:t>
                            </w:r>
                          </w:p>
                          <w:p w14:paraId="013754F8" w14:textId="77777777" w:rsidR="00D329B8" w:rsidRPr="00D329B8" w:rsidRDefault="00D329B8" w:rsidP="00D329B8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181DC54" w14:textId="42C364DE" w:rsidR="00D329B8" w:rsidRDefault="00D329B8" w:rsidP="00D329B8">
                            <w: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849E2" id="_x0000_s1034" type="#_x0000_t202" style="position:absolute;left:0;text-align:left;margin-left:40.9pt;margin-top:.1pt;width:363.75pt;height:677.2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" fillcolor="#bfbfbf [2412]">
                <v:textbox>
                  <w:txbxContent>
                    <w:p w14:paraId="649D9CF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elsif coin_in = "010" then</w:t>
                      </w:r>
                    </w:p>
                    <w:p w14:paraId="0D9CCF36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53C605A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"010";</w:t>
                      </w:r>
                    </w:p>
                    <w:p w14:paraId="6ED40353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elsif coin_in = "101" then</w:t>
                      </w:r>
                    </w:p>
                    <w:p w14:paraId="56908CA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027196B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"101";</w:t>
                      </w:r>
                    </w:p>
                    <w:p w14:paraId="5AAF204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0B770A9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CS;</w:t>
                      </w:r>
                    </w:p>
                    <w:p w14:paraId="70DCDF9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end if;</w:t>
                      </w:r>
                    </w:p>
                    <w:p w14:paraId="647ACDA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</w:t>
                      </w:r>
                    </w:p>
                    <w:p w14:paraId="562FFD7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when E1 =&gt;</w:t>
                      </w:r>
                    </w:p>
                    <w:p w14:paraId="0A1CC0B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lata &lt;= '0';</w:t>
                      </w:r>
                    </w:p>
                    <w:p w14:paraId="0C19DC3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if rst = '1' then</w:t>
                      </w:r>
                    </w:p>
                    <w:p w14:paraId="5721D22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coin_out &lt;= "001";</w:t>
                      </w:r>
                    </w:p>
                    <w:p w14:paraId="478796B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37AD593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coin_out &lt;= "000";</w:t>
                      </w:r>
                    </w:p>
                    <w:p w14:paraId="1045A845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end if;</w:t>
                      </w:r>
                    </w:p>
                    <w:p w14:paraId="5B55257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if coin_in = "001" then</w:t>
                      </w:r>
                    </w:p>
                    <w:p w14:paraId="6C8C6F7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629C615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"010";</w:t>
                      </w:r>
                    </w:p>
                    <w:p w14:paraId="244F73C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elsif coin_in = "010" then</w:t>
                      </w:r>
                    </w:p>
                    <w:p w14:paraId="1718F74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33D326C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"011";</w:t>
                      </w:r>
                    </w:p>
                    <w:p w14:paraId="46844F4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elsif coin_in = "101" then</w:t>
                      </w:r>
                    </w:p>
                    <w:p w14:paraId="5CE32C17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E2;</w:t>
                      </w:r>
                    </w:p>
                    <w:p w14:paraId="121F568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money_in &lt;= "110";</w:t>
                      </w:r>
                    </w:p>
                    <w:p w14:paraId="57467F2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4688274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NS &lt;= CS;</w:t>
                      </w:r>
                    </w:p>
                    <w:p w14:paraId="70568B4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end if;</w:t>
                      </w:r>
                    </w:p>
                    <w:p w14:paraId="432B0CFF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        </w:t>
                      </w:r>
                    </w:p>
                    <w:p w14:paraId="659E6E9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when E2 =&gt; </w:t>
                      </w:r>
                    </w:p>
                    <w:p w14:paraId="0A04D260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</w:t>
                      </w:r>
                    </w:p>
                    <w:p w14:paraId="76075F99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--lata &lt;= '1';</w:t>
                      </w:r>
                    </w:p>
                    <w:p w14:paraId="13EB6FAA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--coin_out &lt;= std_logic_vector(unsigned(money_in) - unsigned(precio_lata));</w:t>
                      </w:r>
                    </w:p>
                    <w:p w14:paraId="4A2782A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--NS &lt;= E0;</w:t>
                      </w:r>
                    </w:p>
                    <w:p w14:paraId="68CB4B5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if empty = '0' then</w:t>
                      </w:r>
                    </w:p>
                    <w:p w14:paraId="5A15C47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lata &lt;= '1';</w:t>
                      </w:r>
                    </w:p>
                    <w:p w14:paraId="101FA34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coin_out &lt;= std_logic_vector(unsigned(money_in) - unsigned(precio_lata));</w:t>
                      </w:r>
                    </w:p>
                    <w:p w14:paraId="28C70F7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else</w:t>
                      </w:r>
                    </w:p>
                    <w:p w14:paraId="77AA198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lata &lt;= '0';</w:t>
                      </w:r>
                    </w:p>
                    <w:p w14:paraId="53A3530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    coin_out &lt;= money_in;</w:t>
                      </w:r>
                    </w:p>
                    <w:p w14:paraId="3BB5D3F1" w14:textId="77777777" w:rsidR="00D329B8" w:rsidRDefault="00D329B8" w:rsidP="00D329B8">
                      <w:r w:rsidRPr="00D329B8">
                        <w:rPr>
                          <w:lang w:val="en-US"/>
                        </w:rPr>
                        <w:t xml:space="preserve">            </w:t>
                      </w:r>
                      <w:r>
                        <w:t>end if;</w:t>
                      </w:r>
                    </w:p>
                    <w:p w14:paraId="4990A38F" w14:textId="77777777" w:rsidR="00D329B8" w:rsidRDefault="00D329B8" w:rsidP="00D329B8">
                      <w:r>
                        <w:t xml:space="preserve">            </w:t>
                      </w:r>
                    </w:p>
                    <w:p w14:paraId="4CDF8B13" w14:textId="77777777" w:rsidR="00D329B8" w:rsidRDefault="00D329B8" w:rsidP="00D329B8">
                      <w:r>
                        <w:t xml:space="preserve">            NS &lt;= E0;</w:t>
                      </w:r>
                    </w:p>
                    <w:p w14:paraId="36E747D9" w14:textId="77777777" w:rsidR="00D329B8" w:rsidRDefault="00D329B8" w:rsidP="00D329B8">
                      <w:r>
                        <w:t xml:space="preserve">            -- Caso en el que el inventario estubiese vacio : </w:t>
                      </w:r>
                    </w:p>
                    <w:p w14:paraId="61BC118B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>
                        <w:t xml:space="preserve">            </w:t>
                      </w:r>
                      <w:r w:rsidRPr="00D329B8">
                        <w:rPr>
                          <w:lang w:val="en-US"/>
                        </w:rPr>
                        <w:t>-- if empty = '0' then</w:t>
                      </w:r>
                    </w:p>
                    <w:p w14:paraId="06F9E6CE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      lata &lt;= '1';</w:t>
                      </w:r>
                    </w:p>
                    <w:p w14:paraId="3C181021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 else</w:t>
                      </w:r>
                    </w:p>
                    <w:p w14:paraId="022F8AAC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      coin_out &lt;= money_in;</w:t>
                      </w:r>
                    </w:p>
                    <w:p w14:paraId="74E7A34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--      NS &lt;= E0;</w:t>
                      </w:r>
                    </w:p>
                    <w:p w14:paraId="7570B15D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        </w:t>
                      </w:r>
                    </w:p>
                    <w:p w14:paraId="7F513F62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 xml:space="preserve">    end case;</w:t>
                      </w:r>
                    </w:p>
                    <w:p w14:paraId="6AF98384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  <w:r w:rsidRPr="00D329B8">
                        <w:rPr>
                          <w:lang w:val="en-US"/>
                        </w:rPr>
                        <w:t>end process;</w:t>
                      </w:r>
                    </w:p>
                    <w:p w14:paraId="013754F8" w14:textId="77777777" w:rsidR="00D329B8" w:rsidRPr="00D329B8" w:rsidRDefault="00D329B8" w:rsidP="00D329B8">
                      <w:pPr>
                        <w:rPr>
                          <w:lang w:val="en-US"/>
                        </w:rPr>
                      </w:pPr>
                    </w:p>
                    <w:p w14:paraId="5181DC54" w14:textId="42C364DE" w:rsidR="00D329B8" w:rsidRDefault="00D329B8" w:rsidP="00D329B8">
                      <w:r>
                        <w:t>end Behavioral;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5BF231" w14:textId="77777777" w:rsidR="004B6EB6" w:rsidRPr="00F806E2" w:rsidRDefault="004B6EB6" w:rsidP="00F806E2">
      <w:pPr>
        <w:pStyle w:val="Prrafodelista"/>
        <w:spacing w:after="160" w:line="259" w:lineRule="auto"/>
      </w:pPr>
    </w:p>
    <w:p w14:paraId="4F176BF5" w14:textId="526135EA" w:rsidR="00F806E2" w:rsidRPr="00F806E2" w:rsidRDefault="00F806E2" w:rsidP="00F806E2">
      <w:pPr>
        <w:pStyle w:val="Prrafodelista"/>
        <w:numPr>
          <w:ilvl w:val="0"/>
          <w:numId w:val="7"/>
        </w:numPr>
        <w:spacing w:after="160" w:line="259" w:lineRule="auto"/>
      </w:pPr>
      <w:r>
        <w:rPr>
          <w:b/>
          <w:bCs/>
          <w:i/>
          <w:iCs/>
        </w:rPr>
        <w:t>contador.vhd</w:t>
      </w:r>
    </w:p>
    <w:p w14:paraId="64D258AC" w14:textId="42535CBB" w:rsidR="00F806E2" w:rsidRDefault="00F806E2" w:rsidP="00F806E2">
      <w:pPr>
        <w:pStyle w:val="Prrafodelista"/>
      </w:pPr>
    </w:p>
    <w:p w14:paraId="3F27F4A5" w14:textId="5416ECAD" w:rsidR="00D329B8" w:rsidRDefault="004B6EB6" w:rsidP="00F806E2">
      <w:pPr>
        <w:pStyle w:val="Prrafodelista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30A18526" wp14:editId="7C2FCA07">
                <wp:simplePos x="0" y="0"/>
                <wp:positionH relativeFrom="column">
                  <wp:posOffset>605790</wp:posOffset>
                </wp:positionH>
                <wp:positionV relativeFrom="paragraph">
                  <wp:posOffset>35560</wp:posOffset>
                </wp:positionV>
                <wp:extent cx="4109085" cy="5810250"/>
                <wp:effectExtent l="0" t="0" r="24765" b="19050"/>
                <wp:wrapSquare wrapText="bothSides"/>
                <wp:docPr id="11573966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085" cy="5810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CCACA" w14:textId="77777777" w:rsidR="004B6EB6" w:rsidRDefault="004B6EB6" w:rsidP="004B6EB6"/>
                          <w:p w14:paraId="74BC7F0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library IEEE;</w:t>
                            </w:r>
                          </w:p>
                          <w:p w14:paraId="7E62DD2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use IEEE.STD_LOGIC_1164.ALL;</w:t>
                            </w:r>
                          </w:p>
                          <w:p w14:paraId="31CA18E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use IEEE.NUMERIC_STD.ALL;</w:t>
                            </w:r>
                          </w:p>
                          <w:p w14:paraId="312913C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E8A14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entity contador is</w:t>
                            </w:r>
                          </w:p>
                          <w:p w14:paraId="6A80989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Port (clk, rst : in std_logic;</w:t>
                            </w:r>
                          </w:p>
                          <w:p w14:paraId="626A59E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lata : in std_logic; </w:t>
                            </w:r>
                          </w:p>
                          <w:p w14:paraId="2507E19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empty : out std_logic</w:t>
                            </w:r>
                          </w:p>
                          <w:p w14:paraId="3A661C3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);</w:t>
                            </w:r>
                          </w:p>
                          <w:p w14:paraId="7A5488C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end contador;</w:t>
                            </w:r>
                          </w:p>
                          <w:p w14:paraId="1810E3C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AFE67C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architecture Behavioral of contador is</w:t>
                            </w:r>
                          </w:p>
                          <w:p w14:paraId="6CE1645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DD325E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signal empty_s : std_logic := '0';</w:t>
                            </w:r>
                          </w:p>
                          <w:p w14:paraId="4862406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signal latas_restantes : integer := 3;</w:t>
                            </w:r>
                          </w:p>
                          <w:p w14:paraId="7C4E54D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4197B4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409AE4B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4490A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empty &lt;= empty_s;</w:t>
                            </w:r>
                          </w:p>
                          <w:p w14:paraId="0E6F1B0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6CE81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process(clk)</w:t>
                            </w:r>
                          </w:p>
                          <w:p w14:paraId="08114AB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1A6C58C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if rising_edge(clk) then</w:t>
                            </w:r>
                          </w:p>
                          <w:p w14:paraId="49976FC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if rst = '1' then</w:t>
                            </w:r>
                          </w:p>
                          <w:p w14:paraId="51A85E8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empty_s &lt;= '0';</w:t>
                            </w:r>
                          </w:p>
                          <w:p w14:paraId="433EC86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latas_restantes &lt;= 3;</w:t>
                            </w:r>
                          </w:p>
                          <w:p w14:paraId="5A9A876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elsif lata = '1' and empty_s = '0' then</w:t>
                            </w:r>
                          </w:p>
                          <w:p w14:paraId="75489962" w14:textId="77777777" w:rsidR="004B6EB6" w:rsidRDefault="004B6EB6" w:rsidP="004B6EB6">
                            <w:r w:rsidRPr="004B6EB6"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t>if latas_restantes &gt; 1 then</w:t>
                            </w:r>
                          </w:p>
                          <w:p w14:paraId="7D313C2F" w14:textId="77777777" w:rsidR="004B6EB6" w:rsidRDefault="004B6EB6" w:rsidP="004B6EB6">
                            <w:r>
                              <w:t xml:space="preserve">                latas_restantes &lt;= latas_restantes - 1 ;</w:t>
                            </w:r>
                          </w:p>
                          <w:p w14:paraId="64DED36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       </w:t>
                            </w:r>
                            <w:r w:rsidRPr="004B6EB6">
                              <w:rPr>
                                <w:lang w:val="en-US"/>
                              </w:rPr>
                              <w:t>else</w:t>
                            </w:r>
                          </w:p>
                          <w:p w14:paraId="5360174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empty_s &lt;= '1';</w:t>
                            </w:r>
                          </w:p>
                          <w:p w14:paraId="28695C2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end if;</w:t>
                            </w:r>
                          </w:p>
                          <w:p w14:paraId="6D02075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end if;</w:t>
                            </w:r>
                          </w:p>
                          <w:p w14:paraId="01E031A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end if;</w:t>
                            </w:r>
                          </w:p>
                          <w:p w14:paraId="10DEA5F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end process;</w:t>
                            </w:r>
                          </w:p>
                          <w:p w14:paraId="4891F90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927E26F" w14:textId="230C7663" w:rsidR="004B6EB6" w:rsidRDefault="004B6EB6" w:rsidP="004B6EB6">
                            <w: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8526" id="_x0000_s1035" type="#_x0000_t202" style="position:absolute;left:0;text-align:left;margin-left:47.7pt;margin-top:2.8pt;width:323.55pt;height:457.5pt;z-index:25167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" fillcolor="#bfbfbf [2412]">
                <v:textbox>
                  <w:txbxContent>
                    <w:p w14:paraId="5BBCCACA" w14:textId="77777777" w:rsidR="004B6EB6" w:rsidRDefault="004B6EB6" w:rsidP="004B6EB6"/>
                    <w:p w14:paraId="74BC7F0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library IEEE;</w:t>
                      </w:r>
                    </w:p>
                    <w:p w14:paraId="7E62DD2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use IEEE.STD_LOGIC_1164.ALL;</w:t>
                      </w:r>
                    </w:p>
                    <w:p w14:paraId="31CA18E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use IEEE.NUMERIC_STD.ALL;</w:t>
                      </w:r>
                    </w:p>
                    <w:p w14:paraId="312913C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0FE8A14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entity contador is</w:t>
                      </w:r>
                    </w:p>
                    <w:p w14:paraId="6A80989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Port (clk, rst : in std_logic;</w:t>
                      </w:r>
                    </w:p>
                    <w:p w14:paraId="626A59E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lata : in std_logic; </w:t>
                      </w:r>
                    </w:p>
                    <w:p w14:paraId="2507E19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empty : out std_logic</w:t>
                      </w:r>
                    </w:p>
                    <w:p w14:paraId="3A661C3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);</w:t>
                      </w:r>
                    </w:p>
                    <w:p w14:paraId="7A5488C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end contador;</w:t>
                      </w:r>
                    </w:p>
                    <w:p w14:paraId="1810E3C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5AFE67C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architecture Behavioral of contador is</w:t>
                      </w:r>
                    </w:p>
                    <w:p w14:paraId="6CE1645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1DD325E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signal empty_s : std_logic := '0';</w:t>
                      </w:r>
                    </w:p>
                    <w:p w14:paraId="4862406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signal latas_restantes : integer := 3;</w:t>
                      </w:r>
                    </w:p>
                    <w:p w14:paraId="7C4E54D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64197B4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begin</w:t>
                      </w:r>
                    </w:p>
                    <w:p w14:paraId="409AE4B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114490A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empty &lt;= empty_s;</w:t>
                      </w:r>
                    </w:p>
                    <w:p w14:paraId="0E6F1B0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576CE81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process(clk)</w:t>
                      </w:r>
                    </w:p>
                    <w:p w14:paraId="08114AB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begin</w:t>
                      </w:r>
                    </w:p>
                    <w:p w14:paraId="1A6C58C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if rising_edge(clk) then</w:t>
                      </w:r>
                    </w:p>
                    <w:p w14:paraId="49976FC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if rst = '1' then</w:t>
                      </w:r>
                    </w:p>
                    <w:p w14:paraId="51A85E8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empty_s &lt;= '0';</w:t>
                      </w:r>
                    </w:p>
                    <w:p w14:paraId="433EC86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latas_restantes &lt;= 3;</w:t>
                      </w:r>
                    </w:p>
                    <w:p w14:paraId="5A9A876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elsif lata = '1' and empty_s = '0' then</w:t>
                      </w:r>
                    </w:p>
                    <w:p w14:paraId="75489962" w14:textId="77777777" w:rsidR="004B6EB6" w:rsidRDefault="004B6EB6" w:rsidP="004B6EB6">
                      <w:r w:rsidRPr="004B6EB6">
                        <w:rPr>
                          <w:lang w:val="en-US"/>
                        </w:rPr>
                        <w:t xml:space="preserve">            </w:t>
                      </w:r>
                      <w:r>
                        <w:t>if latas_restantes &gt; 1 then</w:t>
                      </w:r>
                    </w:p>
                    <w:p w14:paraId="7D313C2F" w14:textId="77777777" w:rsidR="004B6EB6" w:rsidRDefault="004B6EB6" w:rsidP="004B6EB6">
                      <w:r>
                        <w:t xml:space="preserve">                latas_restantes &lt;= latas_restantes - 1 ;</w:t>
                      </w:r>
                    </w:p>
                    <w:p w14:paraId="64DED36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>
                        <w:t xml:space="preserve">            </w:t>
                      </w:r>
                      <w:r w:rsidRPr="004B6EB6">
                        <w:rPr>
                          <w:lang w:val="en-US"/>
                        </w:rPr>
                        <w:t>else</w:t>
                      </w:r>
                    </w:p>
                    <w:p w14:paraId="5360174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empty_s &lt;= '1';</w:t>
                      </w:r>
                    </w:p>
                    <w:p w14:paraId="28695C2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end if;</w:t>
                      </w:r>
                    </w:p>
                    <w:p w14:paraId="6D02075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end if;</w:t>
                      </w:r>
                    </w:p>
                    <w:p w14:paraId="01E031A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end if;</w:t>
                      </w:r>
                    </w:p>
                    <w:p w14:paraId="10DEA5F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end process;</w:t>
                      </w:r>
                    </w:p>
                    <w:p w14:paraId="4891F90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2927E26F" w14:textId="230C7663" w:rsidR="004B6EB6" w:rsidRDefault="004B6EB6" w:rsidP="004B6EB6">
                      <w:r>
                        <w:t>end Behavioral;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44147B" w14:textId="304EA4D9" w:rsidR="00F806E2" w:rsidRDefault="00F806E2" w:rsidP="00F806E2">
      <w:pPr>
        <w:pStyle w:val="Prrafodelista"/>
        <w:spacing w:after="160" w:line="259" w:lineRule="auto"/>
      </w:pPr>
    </w:p>
    <w:p w14:paraId="0444A81A" w14:textId="77777777" w:rsidR="004B6EB6" w:rsidRDefault="004B6EB6" w:rsidP="00F806E2">
      <w:pPr>
        <w:pStyle w:val="Prrafodelista"/>
        <w:spacing w:after="160" w:line="259" w:lineRule="auto"/>
      </w:pPr>
    </w:p>
    <w:p w14:paraId="484174B5" w14:textId="77777777" w:rsidR="004B6EB6" w:rsidRDefault="004B6EB6" w:rsidP="00F806E2">
      <w:pPr>
        <w:pStyle w:val="Prrafodelista"/>
        <w:spacing w:after="160" w:line="259" w:lineRule="auto"/>
      </w:pPr>
    </w:p>
    <w:p w14:paraId="03E8E7E6" w14:textId="77777777" w:rsidR="004B6EB6" w:rsidRDefault="004B6EB6" w:rsidP="00F806E2">
      <w:pPr>
        <w:pStyle w:val="Prrafodelista"/>
        <w:spacing w:after="160" w:line="259" w:lineRule="auto"/>
      </w:pPr>
    </w:p>
    <w:p w14:paraId="5B428853" w14:textId="77777777" w:rsidR="004B6EB6" w:rsidRDefault="004B6EB6" w:rsidP="00F806E2">
      <w:pPr>
        <w:pStyle w:val="Prrafodelista"/>
        <w:spacing w:after="160" w:line="259" w:lineRule="auto"/>
      </w:pPr>
    </w:p>
    <w:p w14:paraId="72E882EA" w14:textId="77777777" w:rsidR="004B6EB6" w:rsidRDefault="004B6EB6" w:rsidP="00F806E2">
      <w:pPr>
        <w:pStyle w:val="Prrafodelista"/>
        <w:spacing w:after="160" w:line="259" w:lineRule="auto"/>
      </w:pPr>
    </w:p>
    <w:p w14:paraId="7C964891" w14:textId="77777777" w:rsidR="004B6EB6" w:rsidRDefault="004B6EB6" w:rsidP="00F806E2">
      <w:pPr>
        <w:pStyle w:val="Prrafodelista"/>
        <w:spacing w:after="160" w:line="259" w:lineRule="auto"/>
      </w:pPr>
    </w:p>
    <w:p w14:paraId="18726763" w14:textId="77777777" w:rsidR="004B6EB6" w:rsidRDefault="004B6EB6" w:rsidP="00F806E2">
      <w:pPr>
        <w:pStyle w:val="Prrafodelista"/>
        <w:spacing w:after="160" w:line="259" w:lineRule="auto"/>
      </w:pPr>
    </w:p>
    <w:p w14:paraId="0BF07D9D" w14:textId="77777777" w:rsidR="004B6EB6" w:rsidRDefault="004B6EB6" w:rsidP="00F806E2">
      <w:pPr>
        <w:pStyle w:val="Prrafodelista"/>
        <w:spacing w:after="160" w:line="259" w:lineRule="auto"/>
      </w:pPr>
    </w:p>
    <w:p w14:paraId="077964D5" w14:textId="77777777" w:rsidR="004B6EB6" w:rsidRDefault="004B6EB6" w:rsidP="00F806E2">
      <w:pPr>
        <w:pStyle w:val="Prrafodelista"/>
        <w:spacing w:after="160" w:line="259" w:lineRule="auto"/>
      </w:pPr>
    </w:p>
    <w:p w14:paraId="35B7EDAD" w14:textId="77777777" w:rsidR="004B6EB6" w:rsidRDefault="004B6EB6" w:rsidP="00F806E2">
      <w:pPr>
        <w:pStyle w:val="Prrafodelista"/>
        <w:spacing w:after="160" w:line="259" w:lineRule="auto"/>
      </w:pPr>
    </w:p>
    <w:p w14:paraId="02BB835B" w14:textId="77777777" w:rsidR="004B6EB6" w:rsidRDefault="004B6EB6" w:rsidP="00F806E2">
      <w:pPr>
        <w:pStyle w:val="Prrafodelista"/>
        <w:spacing w:after="160" w:line="259" w:lineRule="auto"/>
      </w:pPr>
    </w:p>
    <w:p w14:paraId="2FC062ED" w14:textId="77777777" w:rsidR="004B6EB6" w:rsidRDefault="004B6EB6" w:rsidP="00F806E2">
      <w:pPr>
        <w:pStyle w:val="Prrafodelista"/>
        <w:spacing w:after="160" w:line="259" w:lineRule="auto"/>
      </w:pPr>
    </w:p>
    <w:p w14:paraId="4C3CD7C6" w14:textId="77777777" w:rsidR="004B6EB6" w:rsidRDefault="004B6EB6" w:rsidP="00F806E2">
      <w:pPr>
        <w:pStyle w:val="Prrafodelista"/>
        <w:spacing w:after="160" w:line="259" w:lineRule="auto"/>
      </w:pPr>
    </w:p>
    <w:p w14:paraId="7BE86B10" w14:textId="77777777" w:rsidR="004B6EB6" w:rsidRDefault="004B6EB6" w:rsidP="00F806E2">
      <w:pPr>
        <w:pStyle w:val="Prrafodelista"/>
        <w:spacing w:after="160" w:line="259" w:lineRule="auto"/>
      </w:pPr>
    </w:p>
    <w:p w14:paraId="6B957B08" w14:textId="77777777" w:rsidR="004B6EB6" w:rsidRDefault="004B6EB6" w:rsidP="00F806E2">
      <w:pPr>
        <w:pStyle w:val="Prrafodelista"/>
        <w:spacing w:after="160" w:line="259" w:lineRule="auto"/>
      </w:pPr>
    </w:p>
    <w:p w14:paraId="2206D45E" w14:textId="77777777" w:rsidR="004B6EB6" w:rsidRDefault="004B6EB6" w:rsidP="00F806E2">
      <w:pPr>
        <w:pStyle w:val="Prrafodelista"/>
        <w:spacing w:after="160" w:line="259" w:lineRule="auto"/>
      </w:pPr>
    </w:p>
    <w:p w14:paraId="60F726D9" w14:textId="77777777" w:rsidR="004B6EB6" w:rsidRDefault="004B6EB6" w:rsidP="00F806E2">
      <w:pPr>
        <w:pStyle w:val="Prrafodelista"/>
        <w:spacing w:after="160" w:line="259" w:lineRule="auto"/>
      </w:pPr>
    </w:p>
    <w:p w14:paraId="2CC430B9" w14:textId="77777777" w:rsidR="004B6EB6" w:rsidRDefault="004B6EB6" w:rsidP="00F806E2">
      <w:pPr>
        <w:pStyle w:val="Prrafodelista"/>
        <w:spacing w:after="160" w:line="259" w:lineRule="auto"/>
      </w:pPr>
    </w:p>
    <w:p w14:paraId="49885284" w14:textId="77777777" w:rsidR="004B6EB6" w:rsidRDefault="004B6EB6" w:rsidP="00F806E2">
      <w:pPr>
        <w:pStyle w:val="Prrafodelista"/>
        <w:spacing w:after="160" w:line="259" w:lineRule="auto"/>
      </w:pPr>
    </w:p>
    <w:p w14:paraId="5F46FC58" w14:textId="77777777" w:rsidR="004B6EB6" w:rsidRDefault="004B6EB6" w:rsidP="00F806E2">
      <w:pPr>
        <w:pStyle w:val="Prrafodelista"/>
        <w:spacing w:after="160" w:line="259" w:lineRule="auto"/>
      </w:pPr>
    </w:p>
    <w:p w14:paraId="0DBEA0DB" w14:textId="77777777" w:rsidR="004B6EB6" w:rsidRDefault="004B6EB6" w:rsidP="00F806E2">
      <w:pPr>
        <w:pStyle w:val="Prrafodelista"/>
        <w:spacing w:after="160" w:line="259" w:lineRule="auto"/>
      </w:pPr>
    </w:p>
    <w:p w14:paraId="225DA4BD" w14:textId="77777777" w:rsidR="004B6EB6" w:rsidRDefault="004B6EB6" w:rsidP="00F806E2">
      <w:pPr>
        <w:pStyle w:val="Prrafodelista"/>
        <w:spacing w:after="160" w:line="259" w:lineRule="auto"/>
      </w:pPr>
    </w:p>
    <w:p w14:paraId="0B262EFE" w14:textId="77777777" w:rsidR="004B6EB6" w:rsidRDefault="004B6EB6" w:rsidP="00F806E2">
      <w:pPr>
        <w:pStyle w:val="Prrafodelista"/>
        <w:spacing w:after="160" w:line="259" w:lineRule="auto"/>
      </w:pPr>
    </w:p>
    <w:p w14:paraId="47C494B3" w14:textId="77777777" w:rsidR="004B6EB6" w:rsidRDefault="004B6EB6" w:rsidP="00F806E2">
      <w:pPr>
        <w:pStyle w:val="Prrafodelista"/>
        <w:spacing w:after="160" w:line="259" w:lineRule="auto"/>
      </w:pPr>
    </w:p>
    <w:p w14:paraId="41F28F60" w14:textId="77777777" w:rsidR="004B6EB6" w:rsidRDefault="004B6EB6" w:rsidP="00F806E2">
      <w:pPr>
        <w:pStyle w:val="Prrafodelista"/>
        <w:spacing w:after="160" w:line="259" w:lineRule="auto"/>
      </w:pPr>
    </w:p>
    <w:p w14:paraId="0825F1BF" w14:textId="77777777" w:rsidR="004B6EB6" w:rsidRDefault="004B6EB6" w:rsidP="00F806E2">
      <w:pPr>
        <w:pStyle w:val="Prrafodelista"/>
        <w:spacing w:after="160" w:line="259" w:lineRule="auto"/>
      </w:pPr>
    </w:p>
    <w:p w14:paraId="536A2F14" w14:textId="77777777" w:rsidR="004B6EB6" w:rsidRDefault="004B6EB6" w:rsidP="00F806E2">
      <w:pPr>
        <w:pStyle w:val="Prrafodelista"/>
        <w:spacing w:after="160" w:line="259" w:lineRule="auto"/>
      </w:pPr>
    </w:p>
    <w:p w14:paraId="3CC1A900" w14:textId="77777777" w:rsidR="004B6EB6" w:rsidRDefault="004B6EB6" w:rsidP="00F806E2">
      <w:pPr>
        <w:pStyle w:val="Prrafodelista"/>
        <w:spacing w:after="160" w:line="259" w:lineRule="auto"/>
      </w:pPr>
    </w:p>
    <w:p w14:paraId="1B2E57CC" w14:textId="77777777" w:rsidR="004B6EB6" w:rsidRDefault="004B6EB6" w:rsidP="00F806E2">
      <w:pPr>
        <w:pStyle w:val="Prrafodelista"/>
        <w:spacing w:after="160" w:line="259" w:lineRule="auto"/>
      </w:pPr>
    </w:p>
    <w:p w14:paraId="6071013A" w14:textId="77777777" w:rsidR="004B6EB6" w:rsidRDefault="004B6EB6" w:rsidP="00F806E2">
      <w:pPr>
        <w:pStyle w:val="Prrafodelista"/>
        <w:spacing w:after="160" w:line="259" w:lineRule="auto"/>
      </w:pPr>
    </w:p>
    <w:p w14:paraId="0BD2D1DA" w14:textId="77777777" w:rsidR="004B6EB6" w:rsidRDefault="004B6EB6" w:rsidP="00F806E2">
      <w:pPr>
        <w:pStyle w:val="Prrafodelista"/>
        <w:spacing w:after="160" w:line="259" w:lineRule="auto"/>
      </w:pPr>
    </w:p>
    <w:p w14:paraId="134ECCD0" w14:textId="77777777" w:rsidR="004B6EB6" w:rsidRDefault="004B6EB6" w:rsidP="00F806E2">
      <w:pPr>
        <w:pStyle w:val="Prrafodelista"/>
        <w:spacing w:after="160" w:line="259" w:lineRule="auto"/>
      </w:pPr>
    </w:p>
    <w:p w14:paraId="08D7262F" w14:textId="77777777" w:rsidR="004B6EB6" w:rsidRDefault="004B6EB6" w:rsidP="00F806E2">
      <w:pPr>
        <w:pStyle w:val="Prrafodelista"/>
        <w:spacing w:after="160" w:line="259" w:lineRule="auto"/>
      </w:pPr>
    </w:p>
    <w:p w14:paraId="03263BC2" w14:textId="77777777" w:rsidR="004B6EB6" w:rsidRDefault="004B6EB6" w:rsidP="00F806E2">
      <w:pPr>
        <w:pStyle w:val="Prrafodelista"/>
        <w:spacing w:after="160" w:line="259" w:lineRule="auto"/>
      </w:pPr>
    </w:p>
    <w:p w14:paraId="64B3805D" w14:textId="77777777" w:rsidR="004B6EB6" w:rsidRDefault="004B6EB6" w:rsidP="00F806E2">
      <w:pPr>
        <w:pStyle w:val="Prrafodelista"/>
        <w:spacing w:after="160" w:line="259" w:lineRule="auto"/>
      </w:pPr>
    </w:p>
    <w:p w14:paraId="07DFA5DD" w14:textId="77777777" w:rsidR="004B6EB6" w:rsidRDefault="004B6EB6" w:rsidP="00F806E2">
      <w:pPr>
        <w:pStyle w:val="Prrafodelista"/>
        <w:spacing w:after="160" w:line="259" w:lineRule="auto"/>
      </w:pPr>
    </w:p>
    <w:p w14:paraId="301BAF0B" w14:textId="311718D5" w:rsidR="004B6EB6" w:rsidRDefault="004B6EB6">
      <w:pPr>
        <w:spacing w:after="160" w:line="259" w:lineRule="auto"/>
      </w:pPr>
      <w:r>
        <w:br w:type="page"/>
      </w:r>
    </w:p>
    <w:p w14:paraId="7E625EEC" w14:textId="42F96E30" w:rsidR="00F806E2" w:rsidRPr="00F806E2" w:rsidRDefault="004B6EB6" w:rsidP="00F806E2">
      <w:pPr>
        <w:pStyle w:val="Prrafodelista"/>
        <w:numPr>
          <w:ilvl w:val="0"/>
          <w:numId w:val="7"/>
        </w:num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32E11512" wp14:editId="036ADC33">
                <wp:simplePos x="0" y="0"/>
                <wp:positionH relativeFrom="column">
                  <wp:posOffset>405765</wp:posOffset>
                </wp:positionH>
                <wp:positionV relativeFrom="paragraph">
                  <wp:posOffset>208280</wp:posOffset>
                </wp:positionV>
                <wp:extent cx="4714875" cy="8439150"/>
                <wp:effectExtent l="0" t="0" r="28575" b="19050"/>
                <wp:wrapSquare wrapText="bothSides"/>
                <wp:docPr id="16043109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8439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194C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library IEEE;</w:t>
                            </w:r>
                          </w:p>
                          <w:p w14:paraId="77C5A4A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use IEEE.STD_LOGIC_1164.ALL;</w:t>
                            </w:r>
                          </w:p>
                          <w:p w14:paraId="744A9F5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use IEEE.NUMERIC_STD.ALL;</w:t>
                            </w:r>
                          </w:p>
                          <w:p w14:paraId="6DD0A6F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8A37A5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entity canMachineUnit_tb is</w:t>
                            </w:r>
                          </w:p>
                          <w:p w14:paraId="32998FF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end canMachineUnit_tb;</w:t>
                            </w:r>
                          </w:p>
                          <w:p w14:paraId="48348BE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2E9392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architecture Behavioral of canMachineUnit_tb is</w:t>
                            </w:r>
                          </w:p>
                          <w:p w14:paraId="684335A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56E64B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component canMachineUnit is</w:t>
                            </w:r>
                          </w:p>
                          <w:p w14:paraId="271AB5E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Port ( clk, rst : in std_logic;</w:t>
                            </w:r>
                          </w:p>
                          <w:p w14:paraId="46C0DDF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coin_in : in std_logic_vector(2 downto 0); </w:t>
                            </w:r>
                          </w:p>
                          <w:p w14:paraId="700F58E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empty : out std_logic;</w:t>
                            </w:r>
                          </w:p>
                          <w:p w14:paraId="17D203B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lata : out std_logic; </w:t>
                            </w:r>
                          </w:p>
                          <w:p w14:paraId="6EE531B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coin_out : out std_logic_vector(2 downto 0)</w:t>
                            </w:r>
                          </w:p>
                          <w:p w14:paraId="69B0EFB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);</w:t>
                            </w:r>
                          </w:p>
                          <w:p w14:paraId="43E99FE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end component;</w:t>
                            </w:r>
                          </w:p>
                          <w:p w14:paraId="74A7C83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3B7DBE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signal clk, rst : std_logic := '0';</w:t>
                            </w:r>
                          </w:p>
                          <w:p w14:paraId="1F7B767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signal coin_in : std_logic_vector(2 downto 0); </w:t>
                            </w:r>
                          </w:p>
                          <w:p w14:paraId="5E7BCB3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signal empty : std_logic;</w:t>
                            </w:r>
                          </w:p>
                          <w:p w14:paraId="4E306BC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signal lata : std_logic; </w:t>
                            </w:r>
                          </w:p>
                          <w:p w14:paraId="32A386D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signal coin_out : std_logic_vector(2 downto 0);</w:t>
                            </w:r>
                          </w:p>
                          <w:p w14:paraId="4679906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signal clk_period : time := 10 ns;</w:t>
                            </w:r>
                          </w:p>
                          <w:p w14:paraId="40A550C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119A7B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70439F6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D47D5D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UUT : canMachineUnit</w:t>
                            </w:r>
                          </w:p>
                          <w:p w14:paraId="77E275D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port map(</w:t>
                            </w:r>
                          </w:p>
                          <w:p w14:paraId="45CF748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clk =&gt; clk,</w:t>
                            </w:r>
                          </w:p>
                          <w:p w14:paraId="42B6142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rst =&gt; rst,</w:t>
                            </w:r>
                          </w:p>
                          <w:p w14:paraId="5E30872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coin_in =&gt; coin_in,</w:t>
                            </w:r>
                          </w:p>
                          <w:p w14:paraId="06BD61E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empty =&gt; empty,</w:t>
                            </w:r>
                          </w:p>
                          <w:p w14:paraId="2A6164A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lata =&gt; lata,</w:t>
                            </w:r>
                          </w:p>
                          <w:p w14:paraId="755F726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coin_out =&gt; coin_out</w:t>
                            </w:r>
                          </w:p>
                          <w:p w14:paraId="69B4861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);</w:t>
                            </w:r>
                          </w:p>
                          <w:p w14:paraId="4D886AA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56F99A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-- Ciclos de reloj</w:t>
                            </w:r>
                          </w:p>
                          <w:p w14:paraId="2565619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process</w:t>
                            </w:r>
                          </w:p>
                          <w:p w14:paraId="3D5EEA1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begin </w:t>
                            </w:r>
                          </w:p>
                          <w:p w14:paraId="7D46C88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clk &lt;= '0';</w:t>
                            </w:r>
                          </w:p>
                          <w:p w14:paraId="1F878C8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wait for clk_period/2;</w:t>
                            </w:r>
                          </w:p>
                          <w:p w14:paraId="2E27EF5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clk &lt;= '1';</w:t>
                            </w:r>
                          </w:p>
                          <w:p w14:paraId="4D15A89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wait for clk_period/2;</w:t>
                            </w:r>
                          </w:p>
                          <w:p w14:paraId="52F13D0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end process;</w:t>
                            </w:r>
                          </w:p>
                          <w:p w14:paraId="0BBE709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3F2E65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-- Casos de Estimulo : </w:t>
                            </w:r>
                          </w:p>
                          <w:p w14:paraId="387A7C8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process</w:t>
                            </w:r>
                          </w:p>
                          <w:p w14:paraId="4E073AD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begin</w:t>
                            </w:r>
                          </w:p>
                          <w:p w14:paraId="06699CC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-- Caso 1       </w:t>
                            </w:r>
                          </w:p>
                          <w:p w14:paraId="1CB15BF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"001";</w:t>
                            </w:r>
                          </w:p>
                          <w:p w14:paraId="5B22A18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5A9B566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144E037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0FE7842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"001";</w:t>
                            </w:r>
                          </w:p>
                          <w:p w14:paraId="3FC4E40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7F6C5B3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7AF4778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"000")</w:t>
                            </w:r>
                          </w:p>
                          <w:p w14:paraId="0F99ECA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1" severity error;</w:t>
                            </w:r>
                          </w:p>
                          <w:p w14:paraId="1F198E1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326C57F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0176F87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4C25E7D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3CB07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-- Caso Rst 1</w:t>
                            </w:r>
                          </w:p>
                          <w:p w14:paraId="644AF72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"001";</w:t>
                            </w:r>
                          </w:p>
                          <w:p w14:paraId="2AF9AF2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47C02B6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rst &lt;= '1';</w:t>
                            </w:r>
                          </w:p>
                          <w:p w14:paraId="324ED56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155DC45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2 ns;                </w:t>
                            </w:r>
                          </w:p>
                          <w:p w14:paraId="4941CAA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'0' and coin_out = "001")</w:t>
                            </w:r>
                          </w:p>
                          <w:p w14:paraId="7C07E6A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1 RST" severity error;</w:t>
                            </w:r>
                          </w:p>
                          <w:p w14:paraId="5628257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5D31A0F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rst &lt;= '0';</w:t>
                            </w:r>
                          </w:p>
                          <w:p w14:paraId="53F9FF8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38CD7E7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E78940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---------- Caso 2</w:t>
                            </w:r>
                          </w:p>
                          <w:p w14:paraId="32D4E99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"001";</w:t>
                            </w:r>
                          </w:p>
                          <w:p w14:paraId="2D119C5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17A7C40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1A18BF4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426FB6A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"010";</w:t>
                            </w:r>
                          </w:p>
                          <w:p w14:paraId="52BE072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5F25DDC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4ABAF1D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"001")</w:t>
                            </w:r>
                          </w:p>
                          <w:p w14:paraId="00DD96D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2" severity error;</w:t>
                            </w:r>
                          </w:p>
                          <w:p w14:paraId="4FEF4FC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2AD4513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2E3BD08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47BC351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4EAAD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---------- Caso 3</w:t>
                            </w:r>
                          </w:p>
                          <w:p w14:paraId="56FC1BD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"001";</w:t>
                            </w:r>
                          </w:p>
                          <w:p w14:paraId="20C51A5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4490528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6FBAAD2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6790ABA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"101";</w:t>
                            </w:r>
                          </w:p>
                          <w:p w14:paraId="3415BF1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414FDF1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02F69F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"100")</w:t>
                            </w:r>
                          </w:p>
                          <w:p w14:paraId="26015AC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3" severity error;</w:t>
                            </w:r>
                          </w:p>
                          <w:p w14:paraId="1D03B47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323034D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7E67171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53EE573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9942B0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---------- Caso 4</w:t>
                            </w:r>
                          </w:p>
                          <w:p w14:paraId="44445E4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"010";</w:t>
                            </w:r>
                          </w:p>
                          <w:p w14:paraId="0DE27C0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44BCDA0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          </w:t>
                            </w:r>
                          </w:p>
                          <w:p w14:paraId="1C05354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"000")</w:t>
                            </w:r>
                          </w:p>
                          <w:p w14:paraId="0EDAC75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4" severity error;</w:t>
                            </w:r>
                          </w:p>
                          <w:p w14:paraId="7A1EB59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072A33C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7911614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2ACE215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0E2995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02287E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---------- Caso 5</w:t>
                            </w:r>
                          </w:p>
                          <w:p w14:paraId="57C4CA8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"101";</w:t>
                            </w:r>
                          </w:p>
                          <w:p w14:paraId="339AE24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57E6B47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48A57BA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"011")</w:t>
                            </w:r>
                          </w:p>
                          <w:p w14:paraId="0F85109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5" severity error;</w:t>
                            </w:r>
                          </w:p>
                          <w:p w14:paraId="7ED9DAF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06B2812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0911E1B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0E0D82A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758F6BD" w14:textId="77777777" w:rsidR="004B6EB6" w:rsidRDefault="004B6EB6" w:rsidP="004B6EB6">
                            <w:r>
                              <w:t>end process;</w:t>
                            </w:r>
                          </w:p>
                          <w:p w14:paraId="6AFE767E" w14:textId="77777777" w:rsidR="004B6EB6" w:rsidRDefault="004B6EB6" w:rsidP="004B6EB6"/>
                          <w:p w14:paraId="3F14A4B4" w14:textId="77777777" w:rsidR="004B6EB6" w:rsidRDefault="004B6EB6" w:rsidP="004B6EB6"/>
                          <w:p w14:paraId="06CF1C05" w14:textId="15FF5AA5" w:rsidR="004B6EB6" w:rsidRDefault="004B6EB6" w:rsidP="004B6EB6">
                            <w: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11512" id="_x0000_s1036" type="#_x0000_t202" style="position:absolute;left:0;text-align:left;margin-left:31.95pt;margin-top:16.4pt;width:371.25pt;height:664.5pt;z-index:25167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" fillcolor="#bfbfbf [2412]">
                <v:textbox>
                  <w:txbxContent>
                    <w:p w14:paraId="7F5194C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library IEEE;</w:t>
                      </w:r>
                    </w:p>
                    <w:p w14:paraId="77C5A4A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use IEEE.STD_LOGIC_1164.ALL;</w:t>
                      </w:r>
                    </w:p>
                    <w:p w14:paraId="744A9F5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use IEEE.NUMERIC_STD.ALL;</w:t>
                      </w:r>
                    </w:p>
                    <w:p w14:paraId="6DD0A6F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78A37A5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entity canMachineUnit_tb is</w:t>
                      </w:r>
                    </w:p>
                    <w:p w14:paraId="32998FF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end canMachineUnit_tb;</w:t>
                      </w:r>
                    </w:p>
                    <w:p w14:paraId="48348BE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22E9392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architecture Behavioral of canMachineUnit_tb is</w:t>
                      </w:r>
                    </w:p>
                    <w:p w14:paraId="684335A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756E64B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component canMachineUnit is</w:t>
                      </w:r>
                    </w:p>
                    <w:p w14:paraId="271AB5E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Port ( clk, rst : in std_logic;</w:t>
                      </w:r>
                    </w:p>
                    <w:p w14:paraId="46C0DDF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coin_in : in std_logic_vector(2 downto 0); </w:t>
                      </w:r>
                    </w:p>
                    <w:p w14:paraId="700F58E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empty : out std_logic;</w:t>
                      </w:r>
                    </w:p>
                    <w:p w14:paraId="17D203B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lata : out std_logic; </w:t>
                      </w:r>
                    </w:p>
                    <w:p w14:paraId="6EE531B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coin_out : out std_logic_vector(2 downto 0)</w:t>
                      </w:r>
                    </w:p>
                    <w:p w14:paraId="69B0EFB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);</w:t>
                      </w:r>
                    </w:p>
                    <w:p w14:paraId="43E99FE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end component;</w:t>
                      </w:r>
                    </w:p>
                    <w:p w14:paraId="74A7C83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63B7DBE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signal clk, rst : std_logic := '0';</w:t>
                      </w:r>
                    </w:p>
                    <w:p w14:paraId="1F7B767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signal coin_in : std_logic_vector(2 downto 0); </w:t>
                      </w:r>
                    </w:p>
                    <w:p w14:paraId="5E7BCB3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signal empty : std_logic;</w:t>
                      </w:r>
                    </w:p>
                    <w:p w14:paraId="4E306BC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signal lata : std_logic; </w:t>
                      </w:r>
                    </w:p>
                    <w:p w14:paraId="32A386D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signal coin_out : std_logic_vector(2 downto 0);</w:t>
                      </w:r>
                    </w:p>
                    <w:p w14:paraId="4679906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signal clk_period : time := 10 ns;</w:t>
                      </w:r>
                    </w:p>
                    <w:p w14:paraId="40A550C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2119A7B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begin</w:t>
                      </w:r>
                    </w:p>
                    <w:p w14:paraId="70439F6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6D47D5D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UUT : canMachineUnit</w:t>
                      </w:r>
                    </w:p>
                    <w:p w14:paraId="77E275D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port map(</w:t>
                      </w:r>
                    </w:p>
                    <w:p w14:paraId="45CF748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clk =&gt; clk,</w:t>
                      </w:r>
                    </w:p>
                    <w:p w14:paraId="42B6142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rst =&gt; rst,</w:t>
                      </w:r>
                    </w:p>
                    <w:p w14:paraId="5E30872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coin_in =&gt; coin_in,</w:t>
                      </w:r>
                    </w:p>
                    <w:p w14:paraId="06BD61E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empty =&gt; empty,</w:t>
                      </w:r>
                    </w:p>
                    <w:p w14:paraId="2A6164A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lata =&gt; lata,</w:t>
                      </w:r>
                    </w:p>
                    <w:p w14:paraId="755F726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coin_out =&gt; coin_out</w:t>
                      </w:r>
                    </w:p>
                    <w:p w14:paraId="69B4861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);</w:t>
                      </w:r>
                    </w:p>
                    <w:p w14:paraId="4D886AA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056F99A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-- Ciclos de reloj</w:t>
                      </w:r>
                    </w:p>
                    <w:p w14:paraId="2565619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process</w:t>
                      </w:r>
                    </w:p>
                    <w:p w14:paraId="3D5EEA1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begin </w:t>
                      </w:r>
                    </w:p>
                    <w:p w14:paraId="7D46C88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clk &lt;= '0';</w:t>
                      </w:r>
                    </w:p>
                    <w:p w14:paraId="1F878C8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wait for clk_period/2;</w:t>
                      </w:r>
                    </w:p>
                    <w:p w14:paraId="2E27EF5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clk &lt;= '1';</w:t>
                      </w:r>
                    </w:p>
                    <w:p w14:paraId="4D15A89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wait for clk_period/2;</w:t>
                      </w:r>
                    </w:p>
                    <w:p w14:paraId="52F13D0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end process;</w:t>
                      </w:r>
                    </w:p>
                    <w:p w14:paraId="0BBE709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23F2E65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-- Casos de Estimulo : </w:t>
                      </w:r>
                    </w:p>
                    <w:p w14:paraId="387A7C8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process</w:t>
                      </w:r>
                    </w:p>
                    <w:p w14:paraId="4E073AD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begin</w:t>
                      </w:r>
                    </w:p>
                    <w:p w14:paraId="06699CC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-- Caso 1       </w:t>
                      </w:r>
                    </w:p>
                    <w:p w14:paraId="1CB15BF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"001";</w:t>
                      </w:r>
                    </w:p>
                    <w:p w14:paraId="5B22A18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5A9B566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144E037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0FE7842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"001";</w:t>
                      </w:r>
                    </w:p>
                    <w:p w14:paraId="3FC4E40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7F6C5B3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</w:t>
                      </w:r>
                    </w:p>
                    <w:p w14:paraId="7AF4778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"000")</w:t>
                      </w:r>
                    </w:p>
                    <w:p w14:paraId="0F99ECA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1" severity error;</w:t>
                      </w:r>
                    </w:p>
                    <w:p w14:paraId="1F198E1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326C57F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0176F87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4C25E7D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653CB07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-- Caso Rst 1</w:t>
                      </w:r>
                    </w:p>
                    <w:p w14:paraId="644AF72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"001";</w:t>
                      </w:r>
                    </w:p>
                    <w:p w14:paraId="2AF9AF2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47C02B6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rst &lt;= '1';</w:t>
                      </w:r>
                    </w:p>
                    <w:p w14:paraId="324ED56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155DC45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2 ns;                </w:t>
                      </w:r>
                    </w:p>
                    <w:p w14:paraId="4941CAA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'0' and coin_out = "001")</w:t>
                      </w:r>
                    </w:p>
                    <w:p w14:paraId="7C07E6A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1 RST" severity error;</w:t>
                      </w:r>
                    </w:p>
                    <w:p w14:paraId="5628257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5D31A0F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rst &lt;= '0';</w:t>
                      </w:r>
                    </w:p>
                    <w:p w14:paraId="53F9FF8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38CD7E7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3E78940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---------- Caso 2</w:t>
                      </w:r>
                    </w:p>
                    <w:p w14:paraId="32D4E99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"001";</w:t>
                      </w:r>
                    </w:p>
                    <w:p w14:paraId="2D119C5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17A7C40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1A18BF4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426FB6A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"010";</w:t>
                      </w:r>
                    </w:p>
                    <w:p w14:paraId="52BE072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5F25DDC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</w:t>
                      </w:r>
                    </w:p>
                    <w:p w14:paraId="4ABAF1D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"001")</w:t>
                      </w:r>
                    </w:p>
                    <w:p w14:paraId="00DD96D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2" severity error;</w:t>
                      </w:r>
                    </w:p>
                    <w:p w14:paraId="4FEF4FC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2AD4513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2E3BD08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47BC351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1A4EAAD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---------- Caso 3</w:t>
                      </w:r>
                    </w:p>
                    <w:p w14:paraId="56FC1BD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"001";</w:t>
                      </w:r>
                    </w:p>
                    <w:p w14:paraId="20C51A5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4490528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6FBAAD2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6790ABA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"101";</w:t>
                      </w:r>
                    </w:p>
                    <w:p w14:paraId="3415BF1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414FDF1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302F69F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"100")</w:t>
                      </w:r>
                    </w:p>
                    <w:p w14:paraId="26015AC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3" severity error;</w:t>
                      </w:r>
                    </w:p>
                    <w:p w14:paraId="1D03B47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323034D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7E67171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53EE573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79942B0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---------- Caso 4</w:t>
                      </w:r>
                    </w:p>
                    <w:p w14:paraId="44445E4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"010";</w:t>
                      </w:r>
                    </w:p>
                    <w:p w14:paraId="0DE27C0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44BCDA0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          </w:t>
                      </w:r>
                    </w:p>
                    <w:p w14:paraId="1C05354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"000")</w:t>
                      </w:r>
                    </w:p>
                    <w:p w14:paraId="0EDAC75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4" severity error;</w:t>
                      </w:r>
                    </w:p>
                    <w:p w14:paraId="7A1EB59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072A33C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7911614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2ACE215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40E2995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502287E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---------- Caso 5</w:t>
                      </w:r>
                    </w:p>
                    <w:p w14:paraId="57C4CA8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"101";</w:t>
                      </w:r>
                    </w:p>
                    <w:p w14:paraId="339AE24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57E6B47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</w:t>
                      </w:r>
                    </w:p>
                    <w:p w14:paraId="48A57BA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"011")</w:t>
                      </w:r>
                    </w:p>
                    <w:p w14:paraId="0F85109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5" severity error;</w:t>
                      </w:r>
                    </w:p>
                    <w:p w14:paraId="7ED9DAF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06B2812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0911E1B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0E0D82A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3758F6BD" w14:textId="77777777" w:rsidR="004B6EB6" w:rsidRDefault="004B6EB6" w:rsidP="004B6EB6">
                      <w:r>
                        <w:t>end process;</w:t>
                      </w:r>
                    </w:p>
                    <w:p w14:paraId="6AFE767E" w14:textId="77777777" w:rsidR="004B6EB6" w:rsidRDefault="004B6EB6" w:rsidP="004B6EB6"/>
                    <w:p w14:paraId="3F14A4B4" w14:textId="77777777" w:rsidR="004B6EB6" w:rsidRDefault="004B6EB6" w:rsidP="004B6EB6"/>
                    <w:p w14:paraId="06CF1C05" w14:textId="15FF5AA5" w:rsidR="004B6EB6" w:rsidRDefault="004B6EB6" w:rsidP="004B6EB6">
                      <w:r>
                        <w:t>end Behavioral;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06E2">
        <w:rPr>
          <w:b/>
          <w:bCs/>
          <w:i/>
          <w:iCs/>
        </w:rPr>
        <w:t>canMachine_tb.vhd</w:t>
      </w:r>
    </w:p>
    <w:p w14:paraId="7EE54B81" w14:textId="39067AF0" w:rsidR="00F806E2" w:rsidRDefault="00F806E2" w:rsidP="00F806E2">
      <w:pPr>
        <w:pStyle w:val="Prrafodelista"/>
        <w:spacing w:after="160" w:line="259" w:lineRule="auto"/>
      </w:pPr>
    </w:p>
    <w:p w14:paraId="2CF7C766" w14:textId="2E9795FF" w:rsidR="00D329B8" w:rsidRDefault="00D329B8" w:rsidP="00F806E2">
      <w:pPr>
        <w:pStyle w:val="Prrafodelista"/>
        <w:spacing w:after="160" w:line="259" w:lineRule="auto"/>
      </w:pPr>
    </w:p>
    <w:p w14:paraId="29C5FADA" w14:textId="50A2F4D0" w:rsidR="00F806E2" w:rsidRPr="00F806E2" w:rsidRDefault="004B6EB6" w:rsidP="00F806E2">
      <w:pPr>
        <w:pStyle w:val="Prrafodelista"/>
        <w:spacing w:after="160" w:line="259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5144C18B" wp14:editId="413121D9">
                <wp:simplePos x="0" y="0"/>
                <wp:positionH relativeFrom="column">
                  <wp:posOffset>0</wp:posOffset>
                </wp:positionH>
                <wp:positionV relativeFrom="paragraph">
                  <wp:posOffset>-106680</wp:posOffset>
                </wp:positionV>
                <wp:extent cx="4714875" cy="8439150"/>
                <wp:effectExtent l="0" t="0" r="28575" b="19050"/>
                <wp:wrapSquare wrapText="bothSides"/>
                <wp:docPr id="3831373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8439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90657" w14:textId="38D8BD05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</w:t>
                            </w:r>
                          </w:p>
                          <w:p w14:paraId="4A64EE4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"000")</w:t>
                            </w:r>
                          </w:p>
                          <w:p w14:paraId="1D16F0B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1" severity error;</w:t>
                            </w:r>
                          </w:p>
                          <w:p w14:paraId="141E6AA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6DEEB3B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7971DAB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1FE0409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91A13C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>-- Caso Rst 1</w:t>
                            </w:r>
                          </w:p>
                          <w:p w14:paraId="7874B07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"001";</w:t>
                            </w:r>
                          </w:p>
                          <w:p w14:paraId="2FA2F863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1A1FAD2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rst &lt;= '1';</w:t>
                            </w:r>
                          </w:p>
                          <w:p w14:paraId="4C41A98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0E12428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2 ns;                </w:t>
                            </w:r>
                          </w:p>
                          <w:p w14:paraId="6D8F8A7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'0' and coin_out = "001")</w:t>
                            </w:r>
                          </w:p>
                          <w:p w14:paraId="36BED08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1 RST" severity error;</w:t>
                            </w:r>
                          </w:p>
                          <w:p w14:paraId="51522C1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5872943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rst &lt;= '0';</w:t>
                            </w:r>
                          </w:p>
                          <w:p w14:paraId="3EAE149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3757FD2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597B26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---------- Caso 2</w:t>
                            </w:r>
                          </w:p>
                          <w:p w14:paraId="67A3450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"001";</w:t>
                            </w:r>
                          </w:p>
                          <w:p w14:paraId="7D9CC95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02E491E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15BE247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3A8978A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"010";</w:t>
                            </w:r>
                          </w:p>
                          <w:p w14:paraId="46E712A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29C2BAE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2E87FE0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"001")</w:t>
                            </w:r>
                          </w:p>
                          <w:p w14:paraId="3229973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2" severity error;</w:t>
                            </w:r>
                          </w:p>
                          <w:p w14:paraId="009B84D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694497E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07846AA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7DFCB05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206808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---------- Caso 3</w:t>
                            </w:r>
                          </w:p>
                          <w:p w14:paraId="2E7DA36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"001";</w:t>
                            </w:r>
                          </w:p>
                          <w:p w14:paraId="24F31AB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1D538B1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290C7B5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5EE4FEC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"101";</w:t>
                            </w:r>
                          </w:p>
                          <w:p w14:paraId="120F761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7631D047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0102D0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"100")</w:t>
                            </w:r>
                          </w:p>
                          <w:p w14:paraId="379C3B7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3" severity error;</w:t>
                            </w:r>
                          </w:p>
                          <w:p w14:paraId="7FA2EB1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2821086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164B280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5C4ACC7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C92AEB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---------- Caso 4</w:t>
                            </w:r>
                          </w:p>
                          <w:p w14:paraId="6246B41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"010";</w:t>
                            </w:r>
                          </w:p>
                          <w:p w14:paraId="4D77ED5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0CD8D64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          </w:t>
                            </w:r>
                          </w:p>
                          <w:p w14:paraId="75A254E9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"000")</w:t>
                            </w:r>
                          </w:p>
                          <w:p w14:paraId="6FA0620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4" severity error;</w:t>
                            </w:r>
                          </w:p>
                          <w:p w14:paraId="76DDC29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34800F0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2FCD3B1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6F618A8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C0BF8FF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5BF8A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---------- Caso 5</w:t>
                            </w:r>
                          </w:p>
                          <w:p w14:paraId="5D5FB480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"101";</w:t>
                            </w:r>
                          </w:p>
                          <w:p w14:paraId="3B9C806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7DF7749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1941B2E2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"011")</w:t>
                            </w:r>
                          </w:p>
                          <w:p w14:paraId="087847B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5" severity error;</w:t>
                            </w:r>
                          </w:p>
                          <w:p w14:paraId="0964197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60329A5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1058C65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38BDC84E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3BA23DD" w14:textId="77777777" w:rsidR="004B6EB6" w:rsidRDefault="004B6EB6" w:rsidP="004B6EB6">
                            <w:r>
                              <w:t>end process;</w:t>
                            </w:r>
                          </w:p>
                          <w:p w14:paraId="76FEB2B8" w14:textId="77777777" w:rsidR="004B6EB6" w:rsidRDefault="004B6EB6" w:rsidP="004B6EB6"/>
                          <w:p w14:paraId="241B2A17" w14:textId="77777777" w:rsidR="004B6EB6" w:rsidRDefault="004B6EB6" w:rsidP="004B6EB6"/>
                          <w:p w14:paraId="412A87E7" w14:textId="77777777" w:rsidR="004B6EB6" w:rsidRDefault="004B6EB6" w:rsidP="004B6EB6">
                            <w: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4C18B" id="_x0000_s1037" type="#_x0000_t202" style="position:absolute;left:0;text-align:left;margin-left:0;margin-top:-8.4pt;width:371.25pt;height:664.5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" fillcolor="#bfbfbf [2412]">
                <v:textbox>
                  <w:txbxContent>
                    <w:p w14:paraId="17A90657" w14:textId="38D8BD05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</w:t>
                      </w:r>
                    </w:p>
                    <w:p w14:paraId="4A64EE4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"000")</w:t>
                      </w:r>
                    </w:p>
                    <w:p w14:paraId="1D16F0B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1" severity error;</w:t>
                      </w:r>
                    </w:p>
                    <w:p w14:paraId="141E6AA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6DEEB3B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7971DAB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1FE0409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791A13C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>-- Caso Rst 1</w:t>
                      </w:r>
                    </w:p>
                    <w:p w14:paraId="7874B07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"001";</w:t>
                      </w:r>
                    </w:p>
                    <w:p w14:paraId="2FA2F863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1A1FAD2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rst &lt;= '1';</w:t>
                      </w:r>
                    </w:p>
                    <w:p w14:paraId="4C41A98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0E12428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2 ns;                </w:t>
                      </w:r>
                    </w:p>
                    <w:p w14:paraId="6D8F8A7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'0' and coin_out = "001")</w:t>
                      </w:r>
                    </w:p>
                    <w:p w14:paraId="36BED08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1 RST" severity error;</w:t>
                      </w:r>
                    </w:p>
                    <w:p w14:paraId="51522C1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5872943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rst &lt;= '0';</w:t>
                      </w:r>
                    </w:p>
                    <w:p w14:paraId="3EAE149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3757FD2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4597B26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---------- Caso 2</w:t>
                      </w:r>
                    </w:p>
                    <w:p w14:paraId="67A3450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"001";</w:t>
                      </w:r>
                    </w:p>
                    <w:p w14:paraId="7D9CC95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02E491E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15BE247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3A8978A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"010";</w:t>
                      </w:r>
                    </w:p>
                    <w:p w14:paraId="46E712A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29C2BAE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</w:t>
                      </w:r>
                    </w:p>
                    <w:p w14:paraId="2E87FE0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"001")</w:t>
                      </w:r>
                    </w:p>
                    <w:p w14:paraId="3229973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2" severity error;</w:t>
                      </w:r>
                    </w:p>
                    <w:p w14:paraId="009B84D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694497E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07846AA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7DFCB05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6206808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---------- Caso 3</w:t>
                      </w:r>
                    </w:p>
                    <w:p w14:paraId="2E7DA36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"001";</w:t>
                      </w:r>
                    </w:p>
                    <w:p w14:paraId="24F31AB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1D538B1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290C7B5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5EE4FEC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"101";</w:t>
                      </w:r>
                    </w:p>
                    <w:p w14:paraId="120F761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7631D047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70102D0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"100")</w:t>
                      </w:r>
                    </w:p>
                    <w:p w14:paraId="379C3B7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3" severity error;</w:t>
                      </w:r>
                    </w:p>
                    <w:p w14:paraId="7FA2EB1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2821086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164B280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5C4ACC7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3C92AEB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---------- Caso 4</w:t>
                      </w:r>
                    </w:p>
                    <w:p w14:paraId="6246B41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"010";</w:t>
                      </w:r>
                    </w:p>
                    <w:p w14:paraId="4D77ED5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0CD8D64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          </w:t>
                      </w:r>
                    </w:p>
                    <w:p w14:paraId="75A254E9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"000")</w:t>
                      </w:r>
                    </w:p>
                    <w:p w14:paraId="6FA0620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4" severity error;</w:t>
                      </w:r>
                    </w:p>
                    <w:p w14:paraId="76DDC29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34800F0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2FCD3B1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6F618A8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0C0BF8FF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425BF8A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---------- Caso 5</w:t>
                      </w:r>
                    </w:p>
                    <w:p w14:paraId="5D5FB480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"101";</w:t>
                      </w:r>
                    </w:p>
                    <w:p w14:paraId="3B9C806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7DF7749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</w:t>
                      </w:r>
                    </w:p>
                    <w:p w14:paraId="1941B2E2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"011")</w:t>
                      </w:r>
                    </w:p>
                    <w:p w14:paraId="087847B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5" severity error;</w:t>
                      </w:r>
                    </w:p>
                    <w:p w14:paraId="0964197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60329A5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1058C65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38BDC84E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63BA23DD" w14:textId="77777777" w:rsidR="004B6EB6" w:rsidRDefault="004B6EB6" w:rsidP="004B6EB6">
                      <w:r>
                        <w:t>end process;</w:t>
                      </w:r>
                    </w:p>
                    <w:p w14:paraId="76FEB2B8" w14:textId="77777777" w:rsidR="004B6EB6" w:rsidRDefault="004B6EB6" w:rsidP="004B6EB6"/>
                    <w:p w14:paraId="241B2A17" w14:textId="77777777" w:rsidR="004B6EB6" w:rsidRDefault="004B6EB6" w:rsidP="004B6EB6"/>
                    <w:p w14:paraId="412A87E7" w14:textId="77777777" w:rsidR="004B6EB6" w:rsidRDefault="004B6EB6" w:rsidP="004B6EB6">
                      <w:r>
                        <w:t>end Behavioral;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BB0A0F" w14:textId="6936F33C" w:rsidR="004B6EB6" w:rsidRPr="004B6EB6" w:rsidRDefault="004B6EB6" w:rsidP="004B6EB6">
      <w:pPr>
        <w:pStyle w:val="Prrafodelista"/>
        <w:spacing w:after="160" w:line="259" w:lineRule="auto"/>
      </w:pPr>
    </w:p>
    <w:p w14:paraId="018A0740" w14:textId="7C1E406D" w:rsidR="00F806E2" w:rsidRPr="004B6EB6" w:rsidRDefault="004B6EB6" w:rsidP="00F806E2">
      <w:pPr>
        <w:pStyle w:val="Prrafodelista"/>
        <w:numPr>
          <w:ilvl w:val="0"/>
          <w:numId w:val="7"/>
        </w:num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48D70EB9" wp14:editId="2C5FB18E">
                <wp:simplePos x="0" y="0"/>
                <wp:positionH relativeFrom="column">
                  <wp:posOffset>310515</wp:posOffset>
                </wp:positionH>
                <wp:positionV relativeFrom="paragraph">
                  <wp:posOffset>1270</wp:posOffset>
                </wp:positionV>
                <wp:extent cx="4895850" cy="2514600"/>
                <wp:effectExtent l="0" t="0" r="19050" b="19050"/>
                <wp:wrapTopAndBottom/>
                <wp:docPr id="19603347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5850" cy="2514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E64D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7E1DFFB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---------- Caso 5</w:t>
                            </w:r>
                          </w:p>
                          <w:p w14:paraId="3F5A6904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"101";</w:t>
                            </w:r>
                          </w:p>
                          <w:p w14:paraId="0A7B873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3FFEE46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308D2FB1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assert (lata = '1' and coin_out = "011")</w:t>
                            </w:r>
                          </w:p>
                          <w:p w14:paraId="336B5ED6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report "Error Test 5" severity error;</w:t>
                            </w:r>
                          </w:p>
                          <w:p w14:paraId="392200CC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    </w:t>
                            </w:r>
                          </w:p>
                          <w:p w14:paraId="68856FC5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Coin_in &lt;= "000";</w:t>
                            </w:r>
                          </w:p>
                          <w:p w14:paraId="621DB45A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  <w:r w:rsidRPr="004B6EB6">
                              <w:rPr>
                                <w:lang w:val="en-US"/>
                              </w:rPr>
                              <w:t xml:space="preserve">                wait for clk_period;</w:t>
                            </w:r>
                          </w:p>
                          <w:p w14:paraId="289CCE18" w14:textId="77777777" w:rsidR="004B6EB6" w:rsidRPr="004B6EB6" w:rsidRDefault="004B6EB6" w:rsidP="004B6EB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29B29B0" w14:textId="77777777" w:rsidR="004B6EB6" w:rsidRDefault="004B6EB6" w:rsidP="004B6EB6">
                            <w:r>
                              <w:t>end process;</w:t>
                            </w:r>
                          </w:p>
                          <w:p w14:paraId="359B1CE7" w14:textId="77777777" w:rsidR="004B6EB6" w:rsidRDefault="004B6EB6" w:rsidP="004B6EB6"/>
                          <w:p w14:paraId="1AB0AD33" w14:textId="77777777" w:rsidR="004B6EB6" w:rsidRDefault="004B6EB6" w:rsidP="004B6EB6"/>
                          <w:p w14:paraId="06F14ADB" w14:textId="77777777" w:rsidR="004B6EB6" w:rsidRDefault="004B6EB6" w:rsidP="004B6EB6">
                            <w:r>
                              <w:t>end Behavioral;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0EB9" id="_x0000_s1038" type="#_x0000_t202" style="position:absolute;left:0;text-align:left;margin-left:24.45pt;margin-top:.1pt;width:385.5pt;height:198pt;z-index:25168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" fillcolor="#bfbfbf [2412]">
                <v:textbox>
                  <w:txbxContent>
                    <w:p w14:paraId="2A7AE64D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47E1DFFB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---------- Caso 5</w:t>
                      </w:r>
                    </w:p>
                    <w:p w14:paraId="3F5A6904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"101";</w:t>
                      </w:r>
                    </w:p>
                    <w:p w14:paraId="0A7B873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3FFEE46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</w:t>
                      </w:r>
                    </w:p>
                    <w:p w14:paraId="308D2FB1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assert (lata = '1' and coin_out = "011")</w:t>
                      </w:r>
                    </w:p>
                    <w:p w14:paraId="336B5ED6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report "Error Test 5" severity error;</w:t>
                      </w:r>
                    </w:p>
                    <w:p w14:paraId="392200CC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    </w:t>
                      </w:r>
                    </w:p>
                    <w:p w14:paraId="68856FC5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Coin_in &lt;= "000";</w:t>
                      </w:r>
                    </w:p>
                    <w:p w14:paraId="621DB45A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  <w:r w:rsidRPr="004B6EB6">
                        <w:rPr>
                          <w:lang w:val="en-US"/>
                        </w:rPr>
                        <w:t xml:space="preserve">                wait for clk_period;</w:t>
                      </w:r>
                    </w:p>
                    <w:p w14:paraId="289CCE18" w14:textId="77777777" w:rsidR="004B6EB6" w:rsidRPr="004B6EB6" w:rsidRDefault="004B6EB6" w:rsidP="004B6EB6">
                      <w:pPr>
                        <w:rPr>
                          <w:lang w:val="en-US"/>
                        </w:rPr>
                      </w:pPr>
                    </w:p>
                    <w:p w14:paraId="229B29B0" w14:textId="77777777" w:rsidR="004B6EB6" w:rsidRDefault="004B6EB6" w:rsidP="004B6EB6">
                      <w:r>
                        <w:t>end process;</w:t>
                      </w:r>
                    </w:p>
                    <w:p w14:paraId="359B1CE7" w14:textId="77777777" w:rsidR="004B6EB6" w:rsidRDefault="004B6EB6" w:rsidP="004B6EB6"/>
                    <w:p w14:paraId="1AB0AD33" w14:textId="77777777" w:rsidR="004B6EB6" w:rsidRDefault="004B6EB6" w:rsidP="004B6EB6"/>
                    <w:p w14:paraId="06F14ADB" w14:textId="77777777" w:rsidR="004B6EB6" w:rsidRDefault="004B6EB6" w:rsidP="004B6EB6">
                      <w:r>
                        <w:t>end Behavioral;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06E2">
        <w:rPr>
          <w:b/>
          <w:bCs/>
          <w:i/>
          <w:iCs/>
        </w:rPr>
        <w:t>constrains.xdc</w:t>
      </w:r>
    </w:p>
    <w:p w14:paraId="2F02FB43" w14:textId="2CD9624C" w:rsidR="004B6EB6" w:rsidRDefault="004B6EB6" w:rsidP="004B6EB6">
      <w:pPr>
        <w:pStyle w:val="Prrafodelista"/>
        <w:spacing w:after="160" w:line="259" w:lineRule="auto"/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376" behindDoc="0" locked="0" layoutInCell="1" allowOverlap="1" wp14:anchorId="7311AC99" wp14:editId="2456D025">
                <wp:simplePos x="0" y="0"/>
                <wp:positionH relativeFrom="column">
                  <wp:posOffset>310515</wp:posOffset>
                </wp:positionH>
                <wp:positionV relativeFrom="paragraph">
                  <wp:posOffset>254000</wp:posOffset>
                </wp:positionV>
                <wp:extent cx="4895850" cy="1457325"/>
                <wp:effectExtent l="0" t="0" r="19050" b="28575"/>
                <wp:wrapTopAndBottom/>
                <wp:docPr id="497959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5850" cy="14573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2D0A7" w14:textId="77777777" w:rsidR="002129FF" w:rsidRPr="002129FF" w:rsidRDefault="002129FF" w:rsidP="002129FF">
                            <w:pPr>
                              <w:rPr>
                                <w:lang w:val="en-US"/>
                              </w:rPr>
                            </w:pPr>
                            <w:r w:rsidRPr="002129FF">
                              <w:rPr>
                                <w:lang w:val="en-US"/>
                              </w:rPr>
                              <w:t># Map Input Clock</w:t>
                            </w:r>
                          </w:p>
                          <w:p w14:paraId="1B1B52D7" w14:textId="77777777" w:rsidR="002129FF" w:rsidRPr="002129FF" w:rsidRDefault="002129FF" w:rsidP="002129FF">
                            <w:pPr>
                              <w:rPr>
                                <w:lang w:val="en-US"/>
                              </w:rPr>
                            </w:pPr>
                            <w:r w:rsidRPr="002129FF">
                              <w:rPr>
                                <w:lang w:val="en-US"/>
                              </w:rPr>
                              <w:t>set_property PACKAGE_PIN E3      [get_ports CLK]</w:t>
                            </w:r>
                          </w:p>
                          <w:p w14:paraId="0245B01E" w14:textId="77777777" w:rsidR="002129FF" w:rsidRPr="002129FF" w:rsidRDefault="002129FF" w:rsidP="002129FF">
                            <w:pPr>
                              <w:rPr>
                                <w:lang w:val="en-US"/>
                              </w:rPr>
                            </w:pPr>
                            <w:r w:rsidRPr="002129FF">
                              <w:rPr>
                                <w:lang w:val="en-US"/>
                              </w:rPr>
                              <w:t>set_property IOSTANDARD LVCMOS33 [get_ports CLK]</w:t>
                            </w:r>
                          </w:p>
                          <w:p w14:paraId="4682273F" w14:textId="77777777" w:rsidR="002129FF" w:rsidRPr="002129FF" w:rsidRDefault="002129FF" w:rsidP="002129F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A286626" w14:textId="77777777" w:rsidR="002129FF" w:rsidRPr="002129FF" w:rsidRDefault="002129FF" w:rsidP="002129FF">
                            <w:pPr>
                              <w:rPr>
                                <w:lang w:val="en-US"/>
                              </w:rPr>
                            </w:pPr>
                            <w:r w:rsidRPr="002129FF">
                              <w:rPr>
                                <w:lang w:val="en-US"/>
                              </w:rPr>
                              <w:t># Map Output LED</w:t>
                            </w:r>
                          </w:p>
                          <w:p w14:paraId="4AE36425" w14:textId="77777777" w:rsidR="002129FF" w:rsidRPr="002129FF" w:rsidRDefault="002129FF" w:rsidP="002129FF">
                            <w:pPr>
                              <w:rPr>
                                <w:lang w:val="en-US"/>
                              </w:rPr>
                            </w:pPr>
                            <w:r w:rsidRPr="002129FF">
                              <w:rPr>
                                <w:lang w:val="en-US"/>
                              </w:rPr>
                              <w:t>set_property PACKAGE_PIN H17     [get_ports LED]</w:t>
                            </w:r>
                          </w:p>
                          <w:p w14:paraId="1085BCF5" w14:textId="77777777" w:rsidR="002129FF" w:rsidRPr="002129FF" w:rsidRDefault="002129FF" w:rsidP="002129FF">
                            <w:pPr>
                              <w:rPr>
                                <w:lang w:val="en-US"/>
                              </w:rPr>
                            </w:pPr>
                            <w:r w:rsidRPr="002129FF">
                              <w:rPr>
                                <w:lang w:val="en-US"/>
                              </w:rPr>
                              <w:t>set_property IOSTANDARD LVCMOS33 [get_ports LED]</w:t>
                            </w:r>
                          </w:p>
                          <w:p w14:paraId="75AEAA7D" w14:textId="77777777" w:rsidR="002129FF" w:rsidRPr="002129FF" w:rsidRDefault="002129FF" w:rsidP="002129F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BF7376C" w14:textId="48CF730C" w:rsidR="004B6EB6" w:rsidRPr="004B6EB6" w:rsidRDefault="002129FF" w:rsidP="002129FF">
                            <w:pPr>
                              <w:rPr>
                                <w:lang w:val="en-US"/>
                              </w:rPr>
                            </w:pPr>
                            <w:r w:rsidRPr="002129FF">
                              <w:rPr>
                                <w:lang w:val="en-US"/>
                              </w:rPr>
                              <w:t>create_clock -period 10.000 -name clk -waveform {0.000 5.000} [get_ports clk]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1AC99" id="_x0000_s1039" type="#_x0000_t202" style="position:absolute;left:0;text-align:left;margin-left:24.45pt;margin-top:20pt;width:385.5pt;height:114.75pt;z-index:25168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" fillcolor="#bfbfbf [2412]">
                <v:textbox>
                  <w:txbxContent>
                    <w:p w14:paraId="0352D0A7" w14:textId="77777777" w:rsidR="002129FF" w:rsidRPr="002129FF" w:rsidRDefault="002129FF" w:rsidP="002129FF">
                      <w:pPr>
                        <w:rPr>
                          <w:lang w:val="en-US"/>
                        </w:rPr>
                      </w:pPr>
                      <w:r w:rsidRPr="002129FF">
                        <w:rPr>
                          <w:lang w:val="en-US"/>
                        </w:rPr>
                        <w:t># Map Input Clock</w:t>
                      </w:r>
                    </w:p>
                    <w:p w14:paraId="1B1B52D7" w14:textId="77777777" w:rsidR="002129FF" w:rsidRPr="002129FF" w:rsidRDefault="002129FF" w:rsidP="002129FF">
                      <w:pPr>
                        <w:rPr>
                          <w:lang w:val="en-US"/>
                        </w:rPr>
                      </w:pPr>
                      <w:r w:rsidRPr="002129FF">
                        <w:rPr>
                          <w:lang w:val="en-US"/>
                        </w:rPr>
                        <w:t>set_property PACKAGE_PIN E3      [get_ports CLK]</w:t>
                      </w:r>
                    </w:p>
                    <w:p w14:paraId="0245B01E" w14:textId="77777777" w:rsidR="002129FF" w:rsidRPr="002129FF" w:rsidRDefault="002129FF" w:rsidP="002129FF">
                      <w:pPr>
                        <w:rPr>
                          <w:lang w:val="en-US"/>
                        </w:rPr>
                      </w:pPr>
                      <w:r w:rsidRPr="002129FF">
                        <w:rPr>
                          <w:lang w:val="en-US"/>
                        </w:rPr>
                        <w:t>set_property IOSTANDARD LVCMOS33 [get_ports CLK]</w:t>
                      </w:r>
                    </w:p>
                    <w:p w14:paraId="4682273F" w14:textId="77777777" w:rsidR="002129FF" w:rsidRPr="002129FF" w:rsidRDefault="002129FF" w:rsidP="002129FF">
                      <w:pPr>
                        <w:rPr>
                          <w:lang w:val="en-US"/>
                        </w:rPr>
                      </w:pPr>
                    </w:p>
                    <w:p w14:paraId="0A286626" w14:textId="77777777" w:rsidR="002129FF" w:rsidRPr="002129FF" w:rsidRDefault="002129FF" w:rsidP="002129FF">
                      <w:pPr>
                        <w:rPr>
                          <w:lang w:val="en-US"/>
                        </w:rPr>
                      </w:pPr>
                      <w:r w:rsidRPr="002129FF">
                        <w:rPr>
                          <w:lang w:val="en-US"/>
                        </w:rPr>
                        <w:t># Map Output LED</w:t>
                      </w:r>
                    </w:p>
                    <w:p w14:paraId="4AE36425" w14:textId="77777777" w:rsidR="002129FF" w:rsidRPr="002129FF" w:rsidRDefault="002129FF" w:rsidP="002129FF">
                      <w:pPr>
                        <w:rPr>
                          <w:lang w:val="en-US"/>
                        </w:rPr>
                      </w:pPr>
                      <w:r w:rsidRPr="002129FF">
                        <w:rPr>
                          <w:lang w:val="en-US"/>
                        </w:rPr>
                        <w:t>set_property PACKAGE_PIN H17     [get_ports LED]</w:t>
                      </w:r>
                    </w:p>
                    <w:p w14:paraId="1085BCF5" w14:textId="77777777" w:rsidR="002129FF" w:rsidRPr="002129FF" w:rsidRDefault="002129FF" w:rsidP="002129FF">
                      <w:pPr>
                        <w:rPr>
                          <w:lang w:val="en-US"/>
                        </w:rPr>
                      </w:pPr>
                      <w:r w:rsidRPr="002129FF">
                        <w:rPr>
                          <w:lang w:val="en-US"/>
                        </w:rPr>
                        <w:t>set_property IOSTANDARD LVCMOS33 [get_ports LED]</w:t>
                      </w:r>
                    </w:p>
                    <w:p w14:paraId="75AEAA7D" w14:textId="77777777" w:rsidR="002129FF" w:rsidRPr="002129FF" w:rsidRDefault="002129FF" w:rsidP="002129FF">
                      <w:pPr>
                        <w:rPr>
                          <w:lang w:val="en-US"/>
                        </w:rPr>
                      </w:pPr>
                    </w:p>
                    <w:p w14:paraId="5BF7376C" w14:textId="48CF730C" w:rsidR="004B6EB6" w:rsidRPr="004B6EB6" w:rsidRDefault="002129FF" w:rsidP="002129FF">
                      <w:pPr>
                        <w:rPr>
                          <w:lang w:val="en-US"/>
                        </w:rPr>
                      </w:pPr>
                      <w:r w:rsidRPr="002129FF">
                        <w:rPr>
                          <w:lang w:val="en-US"/>
                        </w:rPr>
                        <w:t>create_clock -period 10.000 -name clk -waveform {0.000 5.000} [get_ports clk]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051BD5" w14:textId="7F850337" w:rsidR="004B6EB6" w:rsidRPr="004B6EB6" w:rsidRDefault="004B6EB6" w:rsidP="004B6EB6">
      <w:pPr>
        <w:pStyle w:val="Prrafodelista"/>
        <w:spacing w:after="160" w:line="259" w:lineRule="auto"/>
      </w:pPr>
    </w:p>
    <w:p w14:paraId="35360821" w14:textId="77777777" w:rsidR="00F806E2" w:rsidRDefault="00F806E2" w:rsidP="00F806E2">
      <w:pPr>
        <w:pStyle w:val="Prrafodelista"/>
      </w:pPr>
    </w:p>
    <w:p w14:paraId="55404F01" w14:textId="77777777" w:rsidR="00D329B8" w:rsidRDefault="00D329B8" w:rsidP="00F806E2">
      <w:pPr>
        <w:pStyle w:val="Prrafodelista"/>
      </w:pPr>
    </w:p>
    <w:p w14:paraId="1ABBE467" w14:textId="521631B3" w:rsidR="00F806E2" w:rsidRDefault="0001611B" w:rsidP="004B6EB6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87D869B" wp14:editId="31AE05FA">
                <wp:simplePos x="0" y="0"/>
                <wp:positionH relativeFrom="column">
                  <wp:posOffset>-603885</wp:posOffset>
                </wp:positionH>
                <wp:positionV relativeFrom="paragraph">
                  <wp:posOffset>2924810</wp:posOffset>
                </wp:positionV>
                <wp:extent cx="6645910" cy="635"/>
                <wp:effectExtent l="0" t="0" r="2540" b="0"/>
                <wp:wrapSquare wrapText="bothSides"/>
                <wp:docPr id="140657600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6755F" w14:textId="796F7692" w:rsidR="0001611B" w:rsidRPr="00D967D1" w:rsidRDefault="0001611B" w:rsidP="0001611B">
                            <w:pPr>
                              <w:pStyle w:val="Descripcin"/>
                              <w:jc w:val="right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ROMAN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III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.Elaborate Desing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D869B" id="_x0000_s1040" type="#_x0000_t202" style="position:absolute;margin-left:-47.55pt;margin-top:230.3pt;width:523.3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" fillcolor="#272727 [2749]" stroked="f">
                <v:textbox style="mso-fit-shape-to-text:t" inset="0,0,0,0">
                  <w:txbxContent>
                    <w:p w14:paraId="5F66755F" w14:textId="796F7692" w:rsidR="0001611B" w:rsidRPr="00D967D1" w:rsidRDefault="0001611B" w:rsidP="0001611B">
                      <w:pPr>
                        <w:pStyle w:val="Descripcin"/>
                        <w:jc w:val="right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ROMAN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III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.Elaborate Desing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400" behindDoc="0" locked="0" layoutInCell="1" allowOverlap="1" wp14:anchorId="3E36D19A" wp14:editId="318ED9BE">
            <wp:simplePos x="0" y="0"/>
            <wp:positionH relativeFrom="column">
              <wp:posOffset>-603885</wp:posOffset>
            </wp:positionH>
            <wp:positionV relativeFrom="paragraph">
              <wp:posOffset>314325</wp:posOffset>
            </wp:positionV>
            <wp:extent cx="6645910" cy="2553335"/>
            <wp:effectExtent l="0" t="0" r="2540" b="0"/>
            <wp:wrapSquare wrapText="bothSides"/>
            <wp:docPr id="63814411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4111" name="Imagen 1" descr="Imagen que contiene Gráf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F47BE" w14:textId="5F68C533" w:rsidR="008E63EB" w:rsidRDefault="008E63EB">
      <w:pPr>
        <w:spacing w:after="160" w:line="259" w:lineRule="auto"/>
      </w:pPr>
      <w:r>
        <w:br w:type="page"/>
      </w:r>
    </w:p>
    <w:p w14:paraId="2C722FE9" w14:textId="077670D0" w:rsidR="008E63EB" w:rsidRDefault="00D76F8E">
      <w:pPr>
        <w:pStyle w:val="Ttulo1"/>
        <w:numPr>
          <w:ilvl w:val="0"/>
          <w:numId w:val="3"/>
        </w:numPr>
        <w:ind w:left="540" w:hanging="540"/>
      </w:pPr>
      <w:bookmarkStart w:id="8" w:name="_Toc154053814"/>
      <w:r>
        <w:lastRenderedPageBreak/>
        <w:t>Simulación</w:t>
      </w:r>
      <w:bookmarkEnd w:id="8"/>
    </w:p>
    <w:p w14:paraId="7955B5A8" w14:textId="77777777" w:rsidR="00F24794" w:rsidRDefault="00F24794">
      <w:pPr>
        <w:spacing w:after="160" w:line="259" w:lineRule="auto"/>
      </w:pPr>
    </w:p>
    <w:p w14:paraId="76FB5160" w14:textId="77777777" w:rsidR="00F24794" w:rsidRDefault="00F24794">
      <w:pPr>
        <w:spacing w:after="160" w:line="259" w:lineRule="auto"/>
      </w:pPr>
      <w:r w:rsidRPr="00F24794">
        <w:drawing>
          <wp:inline distT="0" distB="0" distL="0" distR="0" wp14:anchorId="5F23AA73" wp14:editId="764EF1D7">
            <wp:extent cx="5057775" cy="3181350"/>
            <wp:effectExtent l="0" t="0" r="9525" b="0"/>
            <wp:docPr id="456860787" name="Imagen 1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0787" name="Imagen 1" descr="Diagrama, Escala de tiemp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</w:p>
    <w:p w14:paraId="284F0C43" w14:textId="48FE8605" w:rsidR="00B905F4" w:rsidRDefault="00F24794">
      <w:pPr>
        <w:spacing w:after="160" w:line="259" w:lineRule="auto"/>
      </w:pPr>
      <w:r>
        <w:sym w:font="Wingdings" w:char="F0E0"/>
      </w:r>
      <w:r>
        <w:rPr>
          <w:noProof/>
        </w:rPr>
        <w:drawing>
          <wp:inline distT="0" distB="0" distL="0" distR="0" wp14:anchorId="67683A04" wp14:editId="01C852EA">
            <wp:extent cx="5400040" cy="2907030"/>
            <wp:effectExtent l="0" t="0" r="0" b="7620"/>
            <wp:docPr id="2117391304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91304" name="Imagen 1" descr="Escala de tiem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5F4">
        <w:br w:type="page"/>
      </w:r>
    </w:p>
    <w:p w14:paraId="5FE4C50B" w14:textId="4FD53589" w:rsidR="00B905F4" w:rsidRDefault="00D76F8E">
      <w:pPr>
        <w:pStyle w:val="Ttulo1"/>
        <w:numPr>
          <w:ilvl w:val="0"/>
          <w:numId w:val="3"/>
        </w:numPr>
        <w:ind w:left="540" w:hanging="540"/>
      </w:pPr>
      <w:bookmarkStart w:id="9" w:name="_Toc154053815"/>
      <w:r>
        <w:lastRenderedPageBreak/>
        <w:t>Análisis</w:t>
      </w:r>
      <w:bookmarkEnd w:id="9"/>
    </w:p>
    <w:p w14:paraId="5383B8A9" w14:textId="77777777" w:rsidR="008E63EB" w:rsidRDefault="008E63EB" w:rsidP="00D66321">
      <w:pPr>
        <w:spacing w:after="160" w:line="259" w:lineRule="auto"/>
        <w:rPr>
          <w:u w:val="single"/>
        </w:rPr>
      </w:pPr>
    </w:p>
    <w:p w14:paraId="2F49FCDE" w14:textId="77777777" w:rsidR="00072486" w:rsidRPr="00072486" w:rsidRDefault="00072486" w:rsidP="00072486">
      <w:pPr>
        <w:pStyle w:val="Prrafodelista"/>
        <w:numPr>
          <w:ilvl w:val="0"/>
          <w:numId w:val="8"/>
        </w:numPr>
        <w:spacing w:after="160" w:line="259" w:lineRule="auto"/>
        <w:rPr>
          <w:noProof/>
          <w:u w:val="single"/>
        </w:rPr>
      </w:pPr>
      <w:r>
        <w:rPr>
          <w:noProof/>
        </w:rPr>
        <w:t>Análisis de área</w:t>
      </w:r>
    </w:p>
    <w:p w14:paraId="2D67793E" w14:textId="49552599" w:rsid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62903606" wp14:editId="5781FB8A">
            <wp:extent cx="5391150" cy="2095500"/>
            <wp:effectExtent l="0" t="0" r="0" b="0"/>
            <wp:docPr id="717765409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65409" name="Imagen 1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23FC" w14:textId="77777777" w:rsid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</w:p>
    <w:p w14:paraId="7D0DD2EF" w14:textId="5B01B307" w:rsid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45865CC9" wp14:editId="020A2A34">
            <wp:extent cx="5391150" cy="1257300"/>
            <wp:effectExtent l="0" t="0" r="0" b="0"/>
            <wp:docPr id="4430318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4F13" w14:textId="77777777" w:rsidR="00072486" w:rsidRP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</w:p>
    <w:p w14:paraId="404DA25C" w14:textId="144CDAFE" w:rsidR="00072486" w:rsidRPr="00072486" w:rsidRDefault="00072486" w:rsidP="00072486">
      <w:pPr>
        <w:pStyle w:val="Prrafodelista"/>
        <w:numPr>
          <w:ilvl w:val="0"/>
          <w:numId w:val="8"/>
        </w:numPr>
        <w:spacing w:after="160" w:line="259" w:lineRule="auto"/>
        <w:rPr>
          <w:noProof/>
          <w:u w:val="single"/>
        </w:rPr>
      </w:pPr>
      <w:r>
        <w:rPr>
          <w:noProof/>
        </w:rPr>
        <w:t>Análisis de tiempo</w:t>
      </w:r>
    </w:p>
    <w:p w14:paraId="018B059F" w14:textId="77777777" w:rsidR="00072486" w:rsidRDefault="00072486" w:rsidP="00072486">
      <w:pPr>
        <w:pStyle w:val="Prrafodelista"/>
        <w:rPr>
          <w:noProof/>
          <w:u w:val="single"/>
        </w:rPr>
      </w:pPr>
    </w:p>
    <w:p w14:paraId="44667325" w14:textId="2E5EAFCD" w:rsidR="00072486" w:rsidRPr="00072486" w:rsidRDefault="00072486" w:rsidP="00072486">
      <w:pPr>
        <w:pStyle w:val="Prrafodelista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476FA5D2" wp14:editId="24251F83">
            <wp:extent cx="5400675" cy="1200150"/>
            <wp:effectExtent l="0" t="0" r="9525" b="0"/>
            <wp:docPr id="159578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4FBC" w14:textId="77777777" w:rsidR="00072486" w:rsidRP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</w:p>
    <w:p w14:paraId="09B516C6" w14:textId="77777777" w:rsidR="00072486" w:rsidRPr="00072486" w:rsidRDefault="00072486" w:rsidP="00072486">
      <w:pPr>
        <w:pStyle w:val="Prrafodelista"/>
        <w:numPr>
          <w:ilvl w:val="0"/>
          <w:numId w:val="8"/>
        </w:numPr>
        <w:spacing w:after="160" w:line="259" w:lineRule="auto"/>
        <w:rPr>
          <w:noProof/>
          <w:u w:val="single"/>
        </w:rPr>
      </w:pPr>
      <w:r>
        <w:rPr>
          <w:noProof/>
        </w:rPr>
        <w:t>Análisis de consumo</w:t>
      </w:r>
    </w:p>
    <w:p w14:paraId="7C01C7BA" w14:textId="77777777" w:rsidR="00072486" w:rsidRDefault="00072486" w:rsidP="00072486">
      <w:pPr>
        <w:pStyle w:val="Prrafodelista"/>
        <w:spacing w:after="160" w:line="259" w:lineRule="auto"/>
        <w:rPr>
          <w:noProof/>
        </w:rPr>
      </w:pPr>
    </w:p>
    <w:p w14:paraId="3532DE76" w14:textId="28AFD79E" w:rsidR="00D76F8E" w:rsidRP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  <w:r>
        <w:rPr>
          <w:noProof/>
        </w:rPr>
        <w:drawing>
          <wp:inline distT="0" distB="0" distL="0" distR="0" wp14:anchorId="375B23BE" wp14:editId="491E40FC">
            <wp:extent cx="5400675" cy="2228850"/>
            <wp:effectExtent l="0" t="0" r="9525" b="0"/>
            <wp:docPr id="7557989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F8E" w:rsidRPr="00072486">
        <w:rPr>
          <w:noProof/>
          <w:u w:val="single"/>
        </w:rPr>
        <w:br w:type="page"/>
      </w:r>
    </w:p>
    <w:p w14:paraId="733FA376" w14:textId="2C1CBFC3" w:rsidR="00B905F4" w:rsidRPr="00D76F8E" w:rsidRDefault="00D76F8E">
      <w:pPr>
        <w:pStyle w:val="Ttulo1"/>
        <w:numPr>
          <w:ilvl w:val="0"/>
          <w:numId w:val="3"/>
        </w:numPr>
        <w:ind w:left="540" w:hanging="540"/>
      </w:pPr>
      <w:bookmarkStart w:id="10" w:name="_Toc154053816"/>
      <w:r>
        <w:lastRenderedPageBreak/>
        <w:t>Conclusión</w:t>
      </w:r>
      <w:bookmarkEnd w:id="10"/>
    </w:p>
    <w:sectPr w:rsidR="00B905F4" w:rsidRPr="00D76F8E" w:rsidSect="0052483D">
      <w:headerReference w:type="firs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CE10E" w14:textId="77777777" w:rsidR="00A67237" w:rsidRDefault="00A67237" w:rsidP="0052483D">
      <w:r>
        <w:separator/>
      </w:r>
    </w:p>
  </w:endnote>
  <w:endnote w:type="continuationSeparator" w:id="0">
    <w:p w14:paraId="290A6535" w14:textId="77777777" w:rsidR="00A67237" w:rsidRDefault="00A67237" w:rsidP="00524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Regular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Medium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Thin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-Regular">
    <w:altName w:val="Robot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mboStd-Semibold">
    <w:altName w:val="Bembo Std Semi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emboStd">
    <w:altName w:val="Bembo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Roboto Bold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CA13" w14:textId="74619863" w:rsidR="002D42D4" w:rsidRPr="006063A7" w:rsidRDefault="006460EF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>Ingeniería del Software</w:t>
    </w:r>
    <w:r w:rsidR="00A73904">
      <w:rPr>
        <w:rFonts w:ascii="Roboto" w:hAnsi="Roboto"/>
        <w:color w:val="000000" w:themeColor="text1"/>
      </w:rPr>
      <w:t>/</w:t>
    </w:r>
    <w:r>
      <w:rPr>
        <w:rFonts w:ascii="Roboto" w:hAnsi="Roboto"/>
        <w:color w:val="000000" w:themeColor="text1"/>
      </w:rPr>
      <w:t>Proyecto final</w:t>
    </w:r>
    <w:r w:rsidR="00A73904" w:rsidRPr="00F86035">
      <w:rPr>
        <w:rFonts w:ascii="Roboto" w:hAnsi="Roboto"/>
        <w:color w:val="000000" w:themeColor="text1"/>
      </w:rPr>
      <w:tab/>
      <w:t>[</w:t>
    </w:r>
    <w:r w:rsidR="00A73904" w:rsidRPr="00F86035">
      <w:rPr>
        <w:rFonts w:ascii="Roboto" w:hAnsi="Roboto"/>
        <w:color w:val="000000" w:themeColor="text1"/>
      </w:rPr>
      <w:fldChar w:fldCharType="begin"/>
    </w:r>
    <w:r w:rsidR="00A73904" w:rsidRPr="00F86035">
      <w:rPr>
        <w:rFonts w:ascii="Roboto" w:hAnsi="Roboto"/>
        <w:color w:val="000000" w:themeColor="text1"/>
      </w:rPr>
      <w:instrText>PAGE   \* MERGEFORMAT</w:instrText>
    </w:r>
    <w:r w:rsidR="00A73904" w:rsidRPr="00F86035">
      <w:rPr>
        <w:rFonts w:ascii="Roboto" w:hAnsi="Roboto"/>
        <w:color w:val="000000" w:themeColor="text1"/>
      </w:rPr>
      <w:fldChar w:fldCharType="separate"/>
    </w:r>
    <w:r w:rsidR="00A73904">
      <w:rPr>
        <w:rFonts w:ascii="Roboto" w:hAnsi="Roboto"/>
        <w:color w:val="000000" w:themeColor="text1"/>
      </w:rPr>
      <w:t>3</w:t>
    </w:r>
    <w:r w:rsidR="00A73904" w:rsidRPr="00F86035">
      <w:rPr>
        <w:rFonts w:ascii="Roboto" w:hAnsi="Roboto"/>
        <w:color w:val="000000" w:themeColor="text1"/>
      </w:rPr>
      <w:fldChar w:fldCharType="end"/>
    </w:r>
    <w:r w:rsidR="00A73904" w:rsidRPr="00F86035">
      <w:rPr>
        <w:rFonts w:ascii="Roboto" w:hAnsi="Roboto"/>
        <w:color w:val="000000" w:themeColor="text1"/>
      </w:rPr>
      <w:t>]</w:t>
    </w:r>
    <w:r w:rsidR="00A7390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 w:rsidR="0090666D">
      <w:rPr>
        <w:rFonts w:ascii="Roboto" w:hAnsi="Roboto"/>
        <w:color w:val="000000" w:themeColor="text1"/>
      </w:rPr>
      <w:t>2</w:t>
    </w:r>
    <w:r w:rsidR="000733DC">
      <w:rPr>
        <w:rFonts w:ascii="Roboto" w:hAnsi="Roboto"/>
        <w:color w:val="000000" w:themeColor="text1"/>
      </w:rPr>
      <w:t>/202</w:t>
    </w:r>
    <w:r w:rsidR="0090666D">
      <w:rPr>
        <w:rFonts w:ascii="Roboto" w:hAnsi="Roboto"/>
        <w:color w:val="000000" w:themeColor="text1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16D1B" w14:textId="30681C25" w:rsidR="00917097" w:rsidRPr="006063A7" w:rsidRDefault="006460EF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>Ingeniería del Software</w:t>
    </w:r>
    <w:r w:rsidR="002D42D4">
      <w:rPr>
        <w:rFonts w:ascii="Roboto" w:hAnsi="Roboto"/>
        <w:color w:val="000000" w:themeColor="text1"/>
      </w:rPr>
      <w:t>/</w:t>
    </w:r>
    <w:r>
      <w:rPr>
        <w:rFonts w:ascii="Roboto" w:hAnsi="Roboto"/>
        <w:color w:val="000000" w:themeColor="text1"/>
      </w:rPr>
      <w:t>Proyecto final</w:t>
    </w:r>
    <w:r w:rsidR="002D42D4" w:rsidRPr="00F86035">
      <w:rPr>
        <w:rFonts w:ascii="Roboto" w:hAnsi="Roboto"/>
        <w:color w:val="000000" w:themeColor="text1"/>
      </w:rPr>
      <w:t xml:space="preserve"> </w:t>
    </w:r>
    <w:r w:rsidR="002D42D4" w:rsidRPr="00F86035">
      <w:rPr>
        <w:rFonts w:ascii="Roboto" w:hAnsi="Roboto"/>
        <w:color w:val="000000" w:themeColor="text1"/>
      </w:rPr>
      <w:tab/>
      <w:t>[</w:t>
    </w:r>
    <w:r w:rsidR="002D42D4" w:rsidRPr="00F86035">
      <w:rPr>
        <w:rFonts w:ascii="Roboto" w:hAnsi="Roboto"/>
        <w:color w:val="000000" w:themeColor="text1"/>
      </w:rPr>
      <w:fldChar w:fldCharType="begin"/>
    </w:r>
    <w:r w:rsidR="002D42D4" w:rsidRPr="00F86035">
      <w:rPr>
        <w:rFonts w:ascii="Roboto" w:hAnsi="Roboto"/>
        <w:color w:val="000000" w:themeColor="text1"/>
      </w:rPr>
      <w:instrText>PAGE   \* MERGEFORMAT</w:instrText>
    </w:r>
    <w:r w:rsidR="002D42D4" w:rsidRPr="00F86035">
      <w:rPr>
        <w:rFonts w:ascii="Roboto" w:hAnsi="Roboto"/>
        <w:color w:val="000000" w:themeColor="text1"/>
      </w:rPr>
      <w:fldChar w:fldCharType="separate"/>
    </w:r>
    <w:r w:rsidR="002D42D4">
      <w:rPr>
        <w:rFonts w:ascii="Roboto" w:hAnsi="Roboto"/>
        <w:noProof/>
        <w:color w:val="000000" w:themeColor="text1"/>
      </w:rPr>
      <w:t>3</w:t>
    </w:r>
    <w:r w:rsidR="002D42D4" w:rsidRPr="00F86035">
      <w:rPr>
        <w:rFonts w:ascii="Roboto" w:hAnsi="Roboto"/>
        <w:color w:val="000000" w:themeColor="text1"/>
      </w:rPr>
      <w:fldChar w:fldCharType="end"/>
    </w:r>
    <w:r w:rsidR="002D42D4" w:rsidRPr="00F86035">
      <w:rPr>
        <w:rFonts w:ascii="Roboto" w:hAnsi="Roboto"/>
        <w:color w:val="000000" w:themeColor="text1"/>
      </w:rPr>
      <w:t>]</w:t>
    </w:r>
    <w:r w:rsidR="002D42D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 w:rsidR="00F46544">
      <w:rPr>
        <w:rFonts w:ascii="Roboto" w:hAnsi="Roboto"/>
        <w:color w:val="000000" w:themeColor="text1"/>
      </w:rPr>
      <w:t>2</w:t>
    </w:r>
    <w:r w:rsidR="000733DC">
      <w:rPr>
        <w:rFonts w:ascii="Roboto" w:hAnsi="Roboto"/>
        <w:color w:val="000000" w:themeColor="text1"/>
      </w:rPr>
      <w:t>/202</w:t>
    </w:r>
    <w:r w:rsidR="00F46544">
      <w:rPr>
        <w:rFonts w:ascii="Roboto" w:hAnsi="Roboto"/>
        <w:color w:val="000000" w:themeColor="text1"/>
      </w:rPr>
      <w:t>3</w:t>
    </w:r>
  </w:p>
  <w:p w14:paraId="2A31117F" w14:textId="77777777" w:rsidR="002D42D4" w:rsidRDefault="002D42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D3DB4" w14:textId="77777777" w:rsidR="00A67237" w:rsidRDefault="00A67237" w:rsidP="0052483D">
      <w:r>
        <w:separator/>
      </w:r>
    </w:p>
  </w:footnote>
  <w:footnote w:type="continuationSeparator" w:id="0">
    <w:p w14:paraId="044DCE58" w14:textId="77777777" w:rsidR="00A67237" w:rsidRDefault="00A67237" w:rsidP="005248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FBDBB" w14:textId="01615299" w:rsidR="002D42D4" w:rsidRDefault="002D42D4">
    <w:pPr>
      <w:pStyle w:val="Encabezado"/>
    </w:pPr>
    <w:r>
      <w:rPr>
        <w:noProof/>
      </w:rPr>
      <w:drawing>
        <wp:inline distT="0" distB="0" distL="0" distR="0" wp14:anchorId="04CD41AB" wp14:editId="36AC69A7">
          <wp:extent cx="1244600" cy="381000"/>
          <wp:effectExtent l="0" t="0" r="0" b="0"/>
          <wp:docPr id="26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DAA788C" w14:textId="77777777" w:rsidR="00786237" w:rsidRDefault="00786237">
    <w:pPr>
      <w:pStyle w:val="Encabezado"/>
    </w:pPr>
  </w:p>
  <w:p w14:paraId="3D5895E5" w14:textId="77777777" w:rsidR="002D42D4" w:rsidRDefault="002D42D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27B0A" w14:textId="77777777" w:rsidR="002D42D4" w:rsidRPr="00F37F8C" w:rsidRDefault="002D42D4" w:rsidP="006063A7">
    <w:pPr>
      <w:pStyle w:val="Encabezado"/>
      <w:tabs>
        <w:tab w:val="clear" w:pos="4252"/>
        <w:tab w:val="clear" w:pos="8504"/>
        <w:tab w:val="left" w:pos="2747"/>
        <w:tab w:val="left" w:pos="3040"/>
      </w:tabs>
      <w:rPr>
        <w:szCs w:val="20"/>
      </w:rPr>
    </w:pPr>
    <w:r>
      <w:rPr>
        <w:noProof/>
        <w:szCs w:val="20"/>
      </w:rPr>
      <w:drawing>
        <wp:inline distT="0" distB="0" distL="0" distR="0" wp14:anchorId="781651C4" wp14:editId="0B4BB914">
          <wp:extent cx="2627630" cy="630095"/>
          <wp:effectExtent l="0" t="0" r="0" b="5080"/>
          <wp:docPr id="1171124324" name="Imagen 11711243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27630" cy="630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47363AF" w14:textId="77777777" w:rsidR="002D42D4" w:rsidRPr="0097508A" w:rsidRDefault="002D42D4" w:rsidP="006063A7">
    <w:pPr>
      <w:pStyle w:val="Cargo"/>
    </w:pPr>
  </w:p>
  <w:p w14:paraId="19C40B17" w14:textId="77777777" w:rsidR="002D42D4" w:rsidRDefault="002D42D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3CB4C" w14:textId="3384E526" w:rsidR="002D42D4" w:rsidRDefault="002D42D4">
    <w:pPr>
      <w:pStyle w:val="Encabezado"/>
    </w:pPr>
    <w:r>
      <w:rPr>
        <w:noProof/>
      </w:rPr>
      <w:drawing>
        <wp:inline distT="0" distB="0" distL="0" distR="0" wp14:anchorId="3B6F0F35" wp14:editId="0C57A57F">
          <wp:extent cx="1244600" cy="381000"/>
          <wp:effectExtent l="0" t="0" r="0" b="0"/>
          <wp:docPr id="636582764" name="Imagen 6365827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  <w:p w14:paraId="2D3AEDFD" w14:textId="77777777" w:rsidR="002D42D4" w:rsidRDefault="002D42D4">
    <w:pPr>
      <w:pStyle w:val="Encabezado"/>
    </w:pPr>
  </w:p>
  <w:p w14:paraId="48C8D269" w14:textId="77777777" w:rsidR="002D42D4" w:rsidRDefault="002D42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431D"/>
    <w:multiLevelType w:val="hybridMultilevel"/>
    <w:tmpl w:val="5F8CE3BA"/>
    <w:lvl w:ilvl="0" w:tplc="FFBC684A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93E47"/>
    <w:multiLevelType w:val="hybridMultilevel"/>
    <w:tmpl w:val="04E064A0"/>
    <w:lvl w:ilvl="0" w:tplc="6630CBE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57C1720"/>
    <w:multiLevelType w:val="hybridMultilevel"/>
    <w:tmpl w:val="A656C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D13A6"/>
    <w:multiLevelType w:val="multilevel"/>
    <w:tmpl w:val="CF349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4" w:hanging="465"/>
      </w:pPr>
      <w:rPr>
        <w:rFonts w:eastAsiaTheme="minorEastAsia"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eastAsiaTheme="minorEastAsia" w:hint="default"/>
      </w:rPr>
    </w:lvl>
    <w:lvl w:ilvl="4">
      <w:start w:val="1"/>
      <w:numFmt w:val="decimal"/>
      <w:isLgl/>
      <w:lvlText w:val="%1.%2.%3.%4.%5"/>
      <w:lvlJc w:val="left"/>
      <w:pPr>
        <w:ind w:left="2476" w:hanging="720"/>
      </w:pPr>
      <w:rPr>
        <w:rFonts w:eastAsia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eastAsia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eastAsia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eastAsiaTheme="minorEastAsia" w:hint="default"/>
      </w:rPr>
    </w:lvl>
  </w:abstractNum>
  <w:abstractNum w:abstractNumId="4" w15:restartNumberingAfterBreak="0">
    <w:nsid w:val="4C575811"/>
    <w:multiLevelType w:val="hybridMultilevel"/>
    <w:tmpl w:val="3AAEB788"/>
    <w:lvl w:ilvl="0" w:tplc="84FE91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40438"/>
    <w:multiLevelType w:val="hybridMultilevel"/>
    <w:tmpl w:val="711CA12E"/>
    <w:lvl w:ilvl="0" w:tplc="28362A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375D0"/>
    <w:multiLevelType w:val="hybridMultilevel"/>
    <w:tmpl w:val="0EEAABC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965EB"/>
    <w:multiLevelType w:val="hybridMultilevel"/>
    <w:tmpl w:val="07C090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912652">
    <w:abstractNumId w:val="0"/>
  </w:num>
  <w:num w:numId="2" w16cid:durableId="27073099">
    <w:abstractNumId w:val="2"/>
  </w:num>
  <w:num w:numId="3" w16cid:durableId="923877502">
    <w:abstractNumId w:val="3"/>
  </w:num>
  <w:num w:numId="4" w16cid:durableId="564686252">
    <w:abstractNumId w:val="1"/>
  </w:num>
  <w:num w:numId="5" w16cid:durableId="1909336866">
    <w:abstractNumId w:val="7"/>
  </w:num>
  <w:num w:numId="6" w16cid:durableId="1147822049">
    <w:abstractNumId w:val="6"/>
  </w:num>
  <w:num w:numId="7" w16cid:durableId="97992204">
    <w:abstractNumId w:val="5"/>
  </w:num>
  <w:num w:numId="8" w16cid:durableId="1325934729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8B4"/>
    <w:rsid w:val="00000C7D"/>
    <w:rsid w:val="00000FAC"/>
    <w:rsid w:val="00003AB9"/>
    <w:rsid w:val="0001611B"/>
    <w:rsid w:val="0002020B"/>
    <w:rsid w:val="00021364"/>
    <w:rsid w:val="00070097"/>
    <w:rsid w:val="00072486"/>
    <w:rsid w:val="000733DC"/>
    <w:rsid w:val="00074732"/>
    <w:rsid w:val="00077996"/>
    <w:rsid w:val="000848E0"/>
    <w:rsid w:val="00085BEB"/>
    <w:rsid w:val="000A154A"/>
    <w:rsid w:val="000B170E"/>
    <w:rsid w:val="000C391D"/>
    <w:rsid w:val="000C50AC"/>
    <w:rsid w:val="000E13F0"/>
    <w:rsid w:val="000F20DB"/>
    <w:rsid w:val="000F3A4F"/>
    <w:rsid w:val="001051A0"/>
    <w:rsid w:val="00111E3A"/>
    <w:rsid w:val="001135B1"/>
    <w:rsid w:val="00123B6B"/>
    <w:rsid w:val="00123DC4"/>
    <w:rsid w:val="00131556"/>
    <w:rsid w:val="0013164F"/>
    <w:rsid w:val="00132739"/>
    <w:rsid w:val="00135869"/>
    <w:rsid w:val="001441A7"/>
    <w:rsid w:val="00146072"/>
    <w:rsid w:val="00151458"/>
    <w:rsid w:val="00165382"/>
    <w:rsid w:val="00166C5A"/>
    <w:rsid w:val="001759D5"/>
    <w:rsid w:val="001806E5"/>
    <w:rsid w:val="00181F1E"/>
    <w:rsid w:val="001838B4"/>
    <w:rsid w:val="0019614E"/>
    <w:rsid w:val="001A106C"/>
    <w:rsid w:val="001A53A5"/>
    <w:rsid w:val="001B2AC2"/>
    <w:rsid w:val="001C4650"/>
    <w:rsid w:val="001D0DBD"/>
    <w:rsid w:val="001D7133"/>
    <w:rsid w:val="001E58CB"/>
    <w:rsid w:val="0020512E"/>
    <w:rsid w:val="002129FF"/>
    <w:rsid w:val="0021386A"/>
    <w:rsid w:val="00232934"/>
    <w:rsid w:val="0024137E"/>
    <w:rsid w:val="002676A6"/>
    <w:rsid w:val="00292DD7"/>
    <w:rsid w:val="002A4DB5"/>
    <w:rsid w:val="002A7C6D"/>
    <w:rsid w:val="002B2CEA"/>
    <w:rsid w:val="002B2EBE"/>
    <w:rsid w:val="002C3F7C"/>
    <w:rsid w:val="002C482D"/>
    <w:rsid w:val="002C59A1"/>
    <w:rsid w:val="002C7122"/>
    <w:rsid w:val="002D42D4"/>
    <w:rsid w:val="002E0877"/>
    <w:rsid w:val="002E66DE"/>
    <w:rsid w:val="003163B1"/>
    <w:rsid w:val="0032320D"/>
    <w:rsid w:val="00357976"/>
    <w:rsid w:val="003700E1"/>
    <w:rsid w:val="00371AB6"/>
    <w:rsid w:val="00374356"/>
    <w:rsid w:val="00375846"/>
    <w:rsid w:val="00380F85"/>
    <w:rsid w:val="003810A2"/>
    <w:rsid w:val="00381979"/>
    <w:rsid w:val="00386801"/>
    <w:rsid w:val="00390676"/>
    <w:rsid w:val="00391AAC"/>
    <w:rsid w:val="0039337B"/>
    <w:rsid w:val="00394025"/>
    <w:rsid w:val="00394FA8"/>
    <w:rsid w:val="0039662E"/>
    <w:rsid w:val="003A6E66"/>
    <w:rsid w:val="003B5FAB"/>
    <w:rsid w:val="003C0E9E"/>
    <w:rsid w:val="003C3FD0"/>
    <w:rsid w:val="003C6D2D"/>
    <w:rsid w:val="003E17A6"/>
    <w:rsid w:val="003E2C35"/>
    <w:rsid w:val="00400CC8"/>
    <w:rsid w:val="00410D89"/>
    <w:rsid w:val="00411172"/>
    <w:rsid w:val="004128F6"/>
    <w:rsid w:val="004157FE"/>
    <w:rsid w:val="004275A9"/>
    <w:rsid w:val="00435C2B"/>
    <w:rsid w:val="004527ED"/>
    <w:rsid w:val="00467F45"/>
    <w:rsid w:val="00475134"/>
    <w:rsid w:val="00476A15"/>
    <w:rsid w:val="00482599"/>
    <w:rsid w:val="00494DA1"/>
    <w:rsid w:val="004A7841"/>
    <w:rsid w:val="004B3F2D"/>
    <w:rsid w:val="004B508E"/>
    <w:rsid w:val="004B6EB6"/>
    <w:rsid w:val="004D2C99"/>
    <w:rsid w:val="004E4D7C"/>
    <w:rsid w:val="004E7EC2"/>
    <w:rsid w:val="005036DE"/>
    <w:rsid w:val="00520811"/>
    <w:rsid w:val="0052483D"/>
    <w:rsid w:val="00525864"/>
    <w:rsid w:val="005550C9"/>
    <w:rsid w:val="00556323"/>
    <w:rsid w:val="00561092"/>
    <w:rsid w:val="005705DB"/>
    <w:rsid w:val="00574F1F"/>
    <w:rsid w:val="005754AE"/>
    <w:rsid w:val="00597B35"/>
    <w:rsid w:val="005A0C35"/>
    <w:rsid w:val="005A7C5F"/>
    <w:rsid w:val="005D377B"/>
    <w:rsid w:val="005D5C4D"/>
    <w:rsid w:val="005D682A"/>
    <w:rsid w:val="005E4940"/>
    <w:rsid w:val="005E72E6"/>
    <w:rsid w:val="005F07C9"/>
    <w:rsid w:val="005F095D"/>
    <w:rsid w:val="006028CE"/>
    <w:rsid w:val="00606216"/>
    <w:rsid w:val="006063A7"/>
    <w:rsid w:val="00607735"/>
    <w:rsid w:val="00607C1F"/>
    <w:rsid w:val="00612F8F"/>
    <w:rsid w:val="00622B9F"/>
    <w:rsid w:val="006233B7"/>
    <w:rsid w:val="0063487C"/>
    <w:rsid w:val="00643D3A"/>
    <w:rsid w:val="006460EF"/>
    <w:rsid w:val="00661032"/>
    <w:rsid w:val="00665610"/>
    <w:rsid w:val="00671EAB"/>
    <w:rsid w:val="006839C9"/>
    <w:rsid w:val="006850AA"/>
    <w:rsid w:val="006B23AC"/>
    <w:rsid w:val="006B4E39"/>
    <w:rsid w:val="006C12F7"/>
    <w:rsid w:val="006C3F6B"/>
    <w:rsid w:val="006F22F8"/>
    <w:rsid w:val="006F4220"/>
    <w:rsid w:val="006F774E"/>
    <w:rsid w:val="00700043"/>
    <w:rsid w:val="00701F78"/>
    <w:rsid w:val="00704DF3"/>
    <w:rsid w:val="00710998"/>
    <w:rsid w:val="0071559C"/>
    <w:rsid w:val="00717A47"/>
    <w:rsid w:val="00726855"/>
    <w:rsid w:val="0073144D"/>
    <w:rsid w:val="007329A3"/>
    <w:rsid w:val="00742479"/>
    <w:rsid w:val="00750C73"/>
    <w:rsid w:val="00756565"/>
    <w:rsid w:val="007758B2"/>
    <w:rsid w:val="00776015"/>
    <w:rsid w:val="00780AD3"/>
    <w:rsid w:val="007819BE"/>
    <w:rsid w:val="00786237"/>
    <w:rsid w:val="0079150E"/>
    <w:rsid w:val="0079253A"/>
    <w:rsid w:val="00794780"/>
    <w:rsid w:val="007A02D9"/>
    <w:rsid w:val="007A56B1"/>
    <w:rsid w:val="007A7509"/>
    <w:rsid w:val="007B2220"/>
    <w:rsid w:val="007B4921"/>
    <w:rsid w:val="007B7CA3"/>
    <w:rsid w:val="007C7B72"/>
    <w:rsid w:val="007E0AFB"/>
    <w:rsid w:val="007E3E8A"/>
    <w:rsid w:val="007E3F26"/>
    <w:rsid w:val="007E6765"/>
    <w:rsid w:val="00800604"/>
    <w:rsid w:val="00803846"/>
    <w:rsid w:val="00816F7E"/>
    <w:rsid w:val="00835C7A"/>
    <w:rsid w:val="008470F1"/>
    <w:rsid w:val="00852E67"/>
    <w:rsid w:val="00861E0A"/>
    <w:rsid w:val="00862451"/>
    <w:rsid w:val="0087121B"/>
    <w:rsid w:val="008753CA"/>
    <w:rsid w:val="00875A79"/>
    <w:rsid w:val="00876DDF"/>
    <w:rsid w:val="00882946"/>
    <w:rsid w:val="008870EB"/>
    <w:rsid w:val="008A5ADD"/>
    <w:rsid w:val="008C67B0"/>
    <w:rsid w:val="008D3B14"/>
    <w:rsid w:val="008E63EB"/>
    <w:rsid w:val="008E7FDD"/>
    <w:rsid w:val="008F095E"/>
    <w:rsid w:val="0090666D"/>
    <w:rsid w:val="00914C4A"/>
    <w:rsid w:val="00916ECF"/>
    <w:rsid w:val="00917097"/>
    <w:rsid w:val="00920835"/>
    <w:rsid w:val="00920B70"/>
    <w:rsid w:val="0092268F"/>
    <w:rsid w:val="009345C0"/>
    <w:rsid w:val="009435B1"/>
    <w:rsid w:val="00945D7B"/>
    <w:rsid w:val="00951095"/>
    <w:rsid w:val="00954593"/>
    <w:rsid w:val="009568D0"/>
    <w:rsid w:val="00994F7F"/>
    <w:rsid w:val="009B3F4D"/>
    <w:rsid w:val="009C2D5C"/>
    <w:rsid w:val="009D70DE"/>
    <w:rsid w:val="009F2F05"/>
    <w:rsid w:val="00A07CB9"/>
    <w:rsid w:val="00A212F5"/>
    <w:rsid w:val="00A218C9"/>
    <w:rsid w:val="00A26A4A"/>
    <w:rsid w:val="00A338B4"/>
    <w:rsid w:val="00A51C02"/>
    <w:rsid w:val="00A52268"/>
    <w:rsid w:val="00A54541"/>
    <w:rsid w:val="00A6027F"/>
    <w:rsid w:val="00A61385"/>
    <w:rsid w:val="00A67237"/>
    <w:rsid w:val="00A70E4D"/>
    <w:rsid w:val="00A73904"/>
    <w:rsid w:val="00A76A86"/>
    <w:rsid w:val="00A85891"/>
    <w:rsid w:val="00A86A8F"/>
    <w:rsid w:val="00A9684F"/>
    <w:rsid w:val="00A97227"/>
    <w:rsid w:val="00AA16FE"/>
    <w:rsid w:val="00AC4BB7"/>
    <w:rsid w:val="00AD7807"/>
    <w:rsid w:val="00AE2746"/>
    <w:rsid w:val="00AE3DBB"/>
    <w:rsid w:val="00AF0D11"/>
    <w:rsid w:val="00B120E1"/>
    <w:rsid w:val="00B12DE0"/>
    <w:rsid w:val="00B13C7E"/>
    <w:rsid w:val="00B32481"/>
    <w:rsid w:val="00B35EBD"/>
    <w:rsid w:val="00B41E66"/>
    <w:rsid w:val="00B432BC"/>
    <w:rsid w:val="00B4381E"/>
    <w:rsid w:val="00B50F0E"/>
    <w:rsid w:val="00B55289"/>
    <w:rsid w:val="00B55403"/>
    <w:rsid w:val="00B57C61"/>
    <w:rsid w:val="00B61F9B"/>
    <w:rsid w:val="00B71D67"/>
    <w:rsid w:val="00B77B59"/>
    <w:rsid w:val="00B81A49"/>
    <w:rsid w:val="00B839E7"/>
    <w:rsid w:val="00B905F4"/>
    <w:rsid w:val="00BB5061"/>
    <w:rsid w:val="00BB66A3"/>
    <w:rsid w:val="00BC04E3"/>
    <w:rsid w:val="00BC10FB"/>
    <w:rsid w:val="00BC3370"/>
    <w:rsid w:val="00BC65A5"/>
    <w:rsid w:val="00BD2B28"/>
    <w:rsid w:val="00BD4C73"/>
    <w:rsid w:val="00BF2CF7"/>
    <w:rsid w:val="00C042B8"/>
    <w:rsid w:val="00C1610F"/>
    <w:rsid w:val="00C27EFE"/>
    <w:rsid w:val="00C31D0C"/>
    <w:rsid w:val="00C36240"/>
    <w:rsid w:val="00C3660A"/>
    <w:rsid w:val="00C36F06"/>
    <w:rsid w:val="00C41063"/>
    <w:rsid w:val="00C44C9E"/>
    <w:rsid w:val="00C46D17"/>
    <w:rsid w:val="00C47785"/>
    <w:rsid w:val="00C51F01"/>
    <w:rsid w:val="00C57C94"/>
    <w:rsid w:val="00C611C0"/>
    <w:rsid w:val="00C63EEB"/>
    <w:rsid w:val="00C76447"/>
    <w:rsid w:val="00C7713E"/>
    <w:rsid w:val="00C9520A"/>
    <w:rsid w:val="00CA2704"/>
    <w:rsid w:val="00CB595D"/>
    <w:rsid w:val="00CB5B2C"/>
    <w:rsid w:val="00CB5B8F"/>
    <w:rsid w:val="00CB7F60"/>
    <w:rsid w:val="00CC202D"/>
    <w:rsid w:val="00CD0985"/>
    <w:rsid w:val="00CD410F"/>
    <w:rsid w:val="00CE0364"/>
    <w:rsid w:val="00CE7333"/>
    <w:rsid w:val="00CF0EFB"/>
    <w:rsid w:val="00CF4141"/>
    <w:rsid w:val="00CF4E5C"/>
    <w:rsid w:val="00D04D30"/>
    <w:rsid w:val="00D07798"/>
    <w:rsid w:val="00D13E6F"/>
    <w:rsid w:val="00D14E96"/>
    <w:rsid w:val="00D165BF"/>
    <w:rsid w:val="00D25DD4"/>
    <w:rsid w:val="00D27F74"/>
    <w:rsid w:val="00D329B8"/>
    <w:rsid w:val="00D33AE3"/>
    <w:rsid w:val="00D35BC4"/>
    <w:rsid w:val="00D37633"/>
    <w:rsid w:val="00D409B5"/>
    <w:rsid w:val="00D40BB0"/>
    <w:rsid w:val="00D41ACD"/>
    <w:rsid w:val="00D46681"/>
    <w:rsid w:val="00D5517D"/>
    <w:rsid w:val="00D6042D"/>
    <w:rsid w:val="00D635A0"/>
    <w:rsid w:val="00D64613"/>
    <w:rsid w:val="00D66321"/>
    <w:rsid w:val="00D76F8E"/>
    <w:rsid w:val="00D939CD"/>
    <w:rsid w:val="00D94C94"/>
    <w:rsid w:val="00DA6EB7"/>
    <w:rsid w:val="00DA769E"/>
    <w:rsid w:val="00DB20B5"/>
    <w:rsid w:val="00DE72E4"/>
    <w:rsid w:val="00DE7721"/>
    <w:rsid w:val="00E21381"/>
    <w:rsid w:val="00E3795A"/>
    <w:rsid w:val="00E40E7A"/>
    <w:rsid w:val="00E41AE2"/>
    <w:rsid w:val="00E42BE0"/>
    <w:rsid w:val="00E450A8"/>
    <w:rsid w:val="00E45AF0"/>
    <w:rsid w:val="00E463A1"/>
    <w:rsid w:val="00E47222"/>
    <w:rsid w:val="00E666FD"/>
    <w:rsid w:val="00E83B2B"/>
    <w:rsid w:val="00E910BE"/>
    <w:rsid w:val="00EA4439"/>
    <w:rsid w:val="00EA4718"/>
    <w:rsid w:val="00EA6F33"/>
    <w:rsid w:val="00EC2859"/>
    <w:rsid w:val="00ED7222"/>
    <w:rsid w:val="00EE1059"/>
    <w:rsid w:val="00EF6D39"/>
    <w:rsid w:val="00F05D9F"/>
    <w:rsid w:val="00F11E14"/>
    <w:rsid w:val="00F24794"/>
    <w:rsid w:val="00F31F5D"/>
    <w:rsid w:val="00F45FFB"/>
    <w:rsid w:val="00F46544"/>
    <w:rsid w:val="00F46775"/>
    <w:rsid w:val="00F55F27"/>
    <w:rsid w:val="00F806E2"/>
    <w:rsid w:val="00F866D8"/>
    <w:rsid w:val="00F9141F"/>
    <w:rsid w:val="00FA0735"/>
    <w:rsid w:val="00FA5017"/>
    <w:rsid w:val="00FA586F"/>
    <w:rsid w:val="00FB1C0B"/>
    <w:rsid w:val="00FC051B"/>
    <w:rsid w:val="00FC2E4D"/>
    <w:rsid w:val="00FC6203"/>
    <w:rsid w:val="00FD0610"/>
    <w:rsid w:val="00FD1B06"/>
    <w:rsid w:val="00FE2FD8"/>
    <w:rsid w:val="00FE7E53"/>
    <w:rsid w:val="00FF2654"/>
    <w:rsid w:val="00FF27E2"/>
    <w:rsid w:val="00FF606E"/>
    <w:rsid w:val="00FF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F0A83"/>
  <w15:docId w15:val="{0429B277-77FD-4835-ADD3-C8EB615D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07735"/>
    <w:pPr>
      <w:spacing w:after="0" w:line="240" w:lineRule="auto"/>
    </w:pPr>
    <w:rPr>
      <w:rFonts w:ascii="Roboto Regular" w:eastAsiaTheme="minorEastAsia" w:hAnsi="Roboto Regular"/>
      <w:sz w:val="20"/>
      <w:szCs w:val="24"/>
      <w:lang w:eastAsia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F07C9"/>
    <w:pPr>
      <w:keepNext/>
      <w:keepLines/>
      <w:pBdr>
        <w:bottom w:val="single" w:sz="4" w:space="1" w:color="C00000"/>
      </w:pBdr>
      <w:spacing w:before="240"/>
      <w:outlineLvl w:val="0"/>
    </w:pPr>
    <w:rPr>
      <w:rFonts w:ascii="Roboto Medium" w:eastAsiaTheme="majorEastAsia" w:hAnsi="Roboto Medium" w:cstheme="majorBidi"/>
      <w:color w:val="C2002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939CD"/>
    <w:pPr>
      <w:keepNext/>
      <w:keepLines/>
      <w:numPr>
        <w:numId w:val="1"/>
      </w:numPr>
      <w:spacing w:before="40"/>
      <w:outlineLvl w:val="1"/>
    </w:pPr>
    <w:rPr>
      <w:rFonts w:ascii="Roboto Medium" w:eastAsiaTheme="majorEastAsia" w:hAnsi="Roboto Medium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76A6"/>
    <w:pPr>
      <w:keepNext/>
      <w:keepLines/>
      <w:spacing w:before="40"/>
      <w:ind w:left="708"/>
      <w:outlineLvl w:val="2"/>
    </w:pPr>
    <w:rPr>
      <w:rFonts w:ascii="Roboto" w:eastAsiaTheme="majorEastAsia" w:hAnsi="Roboto" w:cstheme="majorBidi"/>
      <w:color w:val="808080" w:themeColor="background1" w:themeShade="80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25864"/>
    <w:pPr>
      <w:keepNext/>
      <w:keepLines/>
      <w:spacing w:before="40"/>
      <w:outlineLvl w:val="3"/>
    </w:pPr>
    <w:rPr>
      <w:rFonts w:ascii="Roboto" w:eastAsiaTheme="majorEastAsia" w:hAnsi="Roboto" w:cstheme="majorBidi"/>
      <w:iCs/>
      <w:color w:val="808080" w:themeColor="background1" w:themeShade="8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ortadaTtulo">
    <w:name w:val="Portada Título"/>
    <w:basedOn w:val="Normal"/>
    <w:rsid w:val="0052483D"/>
    <w:rPr>
      <w:rFonts w:ascii="Roboto Thin" w:hAnsi="Roboto Thin"/>
      <w:color w:val="FFFFFF" w:themeColor="background1"/>
      <w:sz w:val="60"/>
      <w:szCs w:val="60"/>
    </w:rPr>
  </w:style>
  <w:style w:type="paragraph" w:customStyle="1" w:styleId="PortadaSUBttulo">
    <w:name w:val="Portada SUBtítulo"/>
    <w:basedOn w:val="Normal"/>
    <w:rsid w:val="0052483D"/>
    <w:rPr>
      <w:rFonts w:ascii="Roboto Medium" w:hAnsi="Roboto Medium"/>
      <w:color w:val="FFFFFF" w:themeColor="background1"/>
      <w:sz w:val="36"/>
      <w:szCs w:val="36"/>
    </w:rPr>
  </w:style>
  <w:style w:type="paragraph" w:customStyle="1" w:styleId="TitularROJO">
    <w:name w:val="Titular ROJO"/>
    <w:basedOn w:val="Normal"/>
    <w:rsid w:val="0052483D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C2002F"/>
      <w:sz w:val="36"/>
      <w:szCs w:val="36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customStyle="1" w:styleId="Nombre">
    <w:name w:val="Nombre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-Semibold"/>
      <w:b/>
      <w:color w:val="000000"/>
      <w:szCs w:val="20"/>
      <w:lang w:val="es-ES_tradnl"/>
    </w:rPr>
  </w:style>
  <w:style w:type="paragraph" w:customStyle="1" w:styleId="Cargo">
    <w:name w:val="Cargo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"/>
      <w:color w:val="000000"/>
      <w:sz w:val="16"/>
      <w:szCs w:val="16"/>
      <w:lang w:val="es-ES_tradnl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2483D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2483D"/>
    <w:rPr>
      <w:rFonts w:ascii="Roboto Regular" w:eastAsiaTheme="minorEastAsia" w:hAnsi="Roboto Regular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52483D"/>
    <w:rPr>
      <w:vertAlign w:val="superscript"/>
    </w:rPr>
  </w:style>
  <w:style w:type="paragraph" w:customStyle="1" w:styleId="PIEP">
    <w:name w:val="PIE P"/>
    <w:basedOn w:val="Normal"/>
    <w:rsid w:val="006063A7"/>
    <w:pPr>
      <w:tabs>
        <w:tab w:val="left" w:pos="0"/>
      </w:tabs>
    </w:pPr>
    <w:rPr>
      <w:rFonts w:ascii="Georgia" w:hAnsi="Georgi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F07C9"/>
    <w:rPr>
      <w:rFonts w:ascii="Roboto Medium" w:eastAsiaTheme="majorEastAsia" w:hAnsi="Roboto Medium" w:cstheme="majorBidi"/>
      <w:color w:val="C2002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939CD"/>
    <w:rPr>
      <w:rFonts w:ascii="Roboto Medium" w:eastAsiaTheme="majorEastAsia" w:hAnsi="Roboto Medium" w:cstheme="majorBidi"/>
      <w:color w:val="C00000"/>
      <w:sz w:val="28"/>
      <w:szCs w:val="26"/>
      <w:lang w:eastAsia="es-ES"/>
    </w:rPr>
  </w:style>
  <w:style w:type="paragraph" w:styleId="Sinespaciado">
    <w:name w:val="No Spacing"/>
    <w:aliases w:val="Texto"/>
    <w:uiPriority w:val="1"/>
    <w:qFormat/>
    <w:rsid w:val="006233B7"/>
    <w:pPr>
      <w:spacing w:before="120" w:after="120" w:line="240" w:lineRule="auto"/>
      <w:jc w:val="both"/>
    </w:pPr>
    <w:rPr>
      <w:rFonts w:ascii="Roboto Regular" w:eastAsiaTheme="minorEastAsia" w:hAnsi="Roboto Regular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233B7"/>
    <w:pPr>
      <w:pBdr>
        <w:bottom w:val="none" w:sz="0" w:space="0" w:color="auto"/>
      </w:pBd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FA0735"/>
    <w:pPr>
      <w:spacing w:after="100"/>
    </w:pPr>
    <w:rPr>
      <w:rFonts w:ascii="Roboto Medium" w:hAnsi="Roboto Medium"/>
      <w:b/>
      <w:color w:val="C2002F"/>
      <w:sz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A0735"/>
    <w:pPr>
      <w:tabs>
        <w:tab w:val="right" w:pos="8494"/>
      </w:tabs>
      <w:spacing w:after="100"/>
      <w:ind w:left="200"/>
    </w:pPr>
    <w:rPr>
      <w:rFonts w:ascii="Roboto Medium" w:hAnsi="Roboto Medium"/>
      <w:b/>
      <w:sz w:val="22"/>
    </w:rPr>
  </w:style>
  <w:style w:type="character" w:styleId="Hipervnculo">
    <w:name w:val="Hyperlink"/>
    <w:basedOn w:val="Fuentedeprrafopredeter"/>
    <w:uiPriority w:val="99"/>
    <w:unhideWhenUsed/>
    <w:rsid w:val="006233B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676A6"/>
    <w:rPr>
      <w:rFonts w:ascii="Roboto" w:eastAsiaTheme="majorEastAsia" w:hAnsi="Roboto" w:cstheme="majorBidi"/>
      <w:color w:val="808080" w:themeColor="background1" w:themeShade="80"/>
      <w:sz w:val="24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2676A6"/>
    <w:pPr>
      <w:spacing w:after="100"/>
      <w:ind w:left="708"/>
    </w:pPr>
    <w:rPr>
      <w:color w:val="808080" w:themeColor="background1" w:themeShade="80"/>
      <w:sz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2676A6"/>
    <w:pPr>
      <w:spacing w:after="100"/>
    </w:pPr>
    <w:rPr>
      <w:rFonts w:ascii="Roboto Light" w:hAnsi="Roboto Light"/>
      <w:color w:val="808080" w:themeColor="background1" w:themeShade="80"/>
      <w:sz w:val="22"/>
    </w:rPr>
  </w:style>
  <w:style w:type="paragraph" w:customStyle="1" w:styleId="TXTdestacado">
    <w:name w:val="TXT destacado"/>
    <w:basedOn w:val="Normal"/>
    <w:rsid w:val="00476A15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000000"/>
      <w:sz w:val="28"/>
      <w:szCs w:val="28"/>
      <w:lang w:val="es-ES_tradnl"/>
    </w:rPr>
  </w:style>
  <w:style w:type="paragraph" w:customStyle="1" w:styleId="TXTprrafo">
    <w:name w:val="TXT párrafo"/>
    <w:basedOn w:val="Normal"/>
    <w:rsid w:val="00FA5017"/>
    <w:pPr>
      <w:widowControl w:val="0"/>
      <w:autoSpaceDE w:val="0"/>
      <w:autoSpaceDN w:val="0"/>
      <w:adjustRightInd w:val="0"/>
      <w:spacing w:before="240" w:line="240" w:lineRule="atLeast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XT">
    <w:name w:val="TABLA TXT"/>
    <w:basedOn w:val="Normal"/>
    <w:rsid w:val="00FA5017"/>
    <w:pPr>
      <w:widowControl w:val="0"/>
      <w:tabs>
        <w:tab w:val="left" w:pos="1320"/>
        <w:tab w:val="left" w:pos="5598"/>
      </w:tabs>
      <w:autoSpaceDE w:val="0"/>
      <w:autoSpaceDN w:val="0"/>
      <w:adjustRightInd w:val="0"/>
      <w:spacing w:before="120" w:after="120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T">
    <w:name w:val="TABLA TT"/>
    <w:basedOn w:val="Normal"/>
    <w:rsid w:val="00FA5017"/>
    <w:pPr>
      <w:widowControl w:val="0"/>
      <w:autoSpaceDE w:val="0"/>
      <w:autoSpaceDN w:val="0"/>
      <w:adjustRightInd w:val="0"/>
      <w:textAlignment w:val="center"/>
    </w:pPr>
    <w:rPr>
      <w:rFonts w:ascii="Roboto Condensed" w:eastAsia="MS PGothic" w:hAnsi="Roboto Condensed" w:cs="Roboto-Regular"/>
      <w:b/>
      <w:bCs/>
      <w:color w:val="FFFFFF"/>
      <w:szCs w:val="20"/>
      <w:lang w:val="es-ES_tradnl"/>
    </w:rPr>
  </w:style>
  <w:style w:type="paragraph" w:customStyle="1" w:styleId="TtuloINDICE2">
    <w:name w:val="Título INDICE 2"/>
    <w:basedOn w:val="Ttulo1"/>
    <w:qFormat/>
    <w:rsid w:val="00FA5017"/>
    <w:pPr>
      <w:pBdr>
        <w:bottom w:val="none" w:sz="0" w:space="0" w:color="auto"/>
      </w:pBdr>
      <w:spacing w:before="480"/>
    </w:pPr>
    <w:rPr>
      <w:rFonts w:eastAsia="MS PGothic" w:cs="Times New Roman"/>
      <w:bCs/>
      <w:color w:val="auto"/>
      <w:sz w:val="28"/>
    </w:rPr>
  </w:style>
  <w:style w:type="paragraph" w:customStyle="1" w:styleId="TXTnormal">
    <w:name w:val="TXT normal"/>
    <w:basedOn w:val="Normal"/>
    <w:qFormat/>
    <w:rsid w:val="006839C9"/>
    <w:pPr>
      <w:widowControl w:val="0"/>
      <w:autoSpaceDE w:val="0"/>
      <w:autoSpaceDN w:val="0"/>
      <w:adjustRightInd w:val="0"/>
      <w:spacing w:before="120" w:line="276" w:lineRule="auto"/>
      <w:ind w:firstLine="340"/>
      <w:jc w:val="both"/>
      <w:textAlignment w:val="center"/>
    </w:pPr>
    <w:rPr>
      <w:rFonts w:cs="Roboto-Regular"/>
      <w:color w:val="000000"/>
      <w:sz w:val="22"/>
      <w:szCs w:val="20"/>
      <w:lang w:val="es-ES_tradnl"/>
    </w:rPr>
  </w:style>
  <w:style w:type="paragraph" w:customStyle="1" w:styleId="TtuloINDICE1">
    <w:name w:val="Título INDICE 1"/>
    <w:rsid w:val="00FA5017"/>
    <w:pPr>
      <w:pBdr>
        <w:bottom w:val="single" w:sz="8" w:space="1" w:color="BA122B"/>
      </w:pBdr>
      <w:spacing w:before="480" w:after="0" w:line="240" w:lineRule="auto"/>
    </w:pPr>
    <w:rPr>
      <w:rFonts w:ascii="Roboto Medium" w:eastAsia="MS PGothic" w:hAnsi="Roboto Medium" w:cs="Times New Roman"/>
      <w:color w:val="BA122B"/>
      <w:spacing w:val="5"/>
      <w:kern w:val="28"/>
      <w:sz w:val="32"/>
      <w:szCs w:val="52"/>
      <w:lang w:val="es-ES_tradnl" w:eastAsia="es-ES"/>
    </w:rPr>
  </w:style>
  <w:style w:type="paragraph" w:customStyle="1" w:styleId="Piedefoto">
    <w:name w:val="Pie de foto"/>
    <w:basedOn w:val="PIEP"/>
    <w:rsid w:val="00FA5017"/>
    <w:rPr>
      <w:color w:val="808080" w:themeColor="background1" w:themeShade="80"/>
    </w:rPr>
  </w:style>
  <w:style w:type="character" w:customStyle="1" w:styleId="Ttulo4Car">
    <w:name w:val="Título 4 Car"/>
    <w:basedOn w:val="Fuentedeprrafopredeter"/>
    <w:link w:val="Ttulo4"/>
    <w:uiPriority w:val="9"/>
    <w:rsid w:val="00525864"/>
    <w:rPr>
      <w:rFonts w:ascii="Roboto" w:eastAsiaTheme="majorEastAsia" w:hAnsi="Roboto" w:cstheme="majorBidi"/>
      <w:iCs/>
      <w:color w:val="808080" w:themeColor="background1" w:themeShade="80"/>
      <w:sz w:val="32"/>
      <w:szCs w:val="24"/>
      <w:lang w:eastAsia="es-ES"/>
    </w:rPr>
  </w:style>
  <w:style w:type="paragraph" w:customStyle="1" w:styleId="BibliografaTEXTO">
    <w:name w:val="Bibliografía (TEXTO)"/>
    <w:rsid w:val="00525864"/>
    <w:pPr>
      <w:spacing w:before="240" w:after="0" w:line="240" w:lineRule="auto"/>
    </w:pPr>
    <w:rPr>
      <w:rFonts w:ascii="Roboto Regular" w:eastAsia="MS PGothic" w:hAnsi="Roboto Regular" w:cs="Times New Roman"/>
      <w:color w:val="A6A6A6"/>
      <w:w w:val="99"/>
      <w:sz w:val="20"/>
      <w:szCs w:val="24"/>
      <w:lang w:eastAsia="es-ES"/>
    </w:rPr>
  </w:style>
  <w:style w:type="table" w:styleId="Tablaconcuadrcula">
    <w:name w:val="Table Grid"/>
    <w:basedOn w:val="Tablanormal"/>
    <w:uiPriority w:val="39"/>
    <w:rsid w:val="00CB7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13586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1358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6C12F7"/>
    <w:rPr>
      <w:color w:val="80808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22B9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F0E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04D3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mwe-math-mathml-inline">
    <w:name w:val="mwe-math-mathml-inline"/>
    <w:basedOn w:val="Fuentedeprrafopredeter"/>
    <w:rsid w:val="00D04D30"/>
  </w:style>
  <w:style w:type="character" w:styleId="Mencinsinresolver">
    <w:name w:val="Unresolved Mention"/>
    <w:basedOn w:val="Fuentedeprrafopredeter"/>
    <w:uiPriority w:val="99"/>
    <w:semiHidden/>
    <w:unhideWhenUsed/>
    <w:rsid w:val="00A73904"/>
    <w:rPr>
      <w:color w:val="605E5C"/>
      <w:shd w:val="clear" w:color="auto" w:fill="E1DFDD"/>
    </w:rPr>
  </w:style>
  <w:style w:type="table" w:styleId="Tablaconcuadrcula4-nfasis2">
    <w:name w:val="Grid Table 4 Accent 2"/>
    <w:basedOn w:val="Tablanormal"/>
    <w:uiPriority w:val="49"/>
    <w:rsid w:val="00A7390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945D7B"/>
    <w:pPr>
      <w:spacing w:after="100" w:afterAutospacing="1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920835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1D0D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normaltextrun">
    <w:name w:val="normaltextrun"/>
    <w:basedOn w:val="Fuentedeprrafopredeter"/>
    <w:rsid w:val="001D0DBD"/>
  </w:style>
  <w:style w:type="character" w:customStyle="1" w:styleId="eop">
    <w:name w:val="eop"/>
    <w:basedOn w:val="Fuentedeprrafopredeter"/>
    <w:rsid w:val="001D0DBD"/>
  </w:style>
  <w:style w:type="character" w:customStyle="1" w:styleId="contentcontrolboundarysink">
    <w:name w:val="contentcontrolboundarysink"/>
    <w:basedOn w:val="Fuentedeprrafopredeter"/>
    <w:rsid w:val="006460EF"/>
  </w:style>
  <w:style w:type="character" w:customStyle="1" w:styleId="contentcontrol">
    <w:name w:val="contentcontrol"/>
    <w:basedOn w:val="Fuentedeprrafopredeter"/>
    <w:rsid w:val="006460EF"/>
  </w:style>
  <w:style w:type="character" w:customStyle="1" w:styleId="tabchar">
    <w:name w:val="tabchar"/>
    <w:basedOn w:val="Fuentedeprrafopredeter"/>
    <w:rsid w:val="006460EF"/>
  </w:style>
  <w:style w:type="character" w:styleId="Textoennegrita">
    <w:name w:val="Strong"/>
    <w:basedOn w:val="Fuentedeprrafopredeter"/>
    <w:uiPriority w:val="22"/>
    <w:qFormat/>
    <w:rsid w:val="00A86A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7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81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14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8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86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5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4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16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9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43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34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01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2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7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8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28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38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3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9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Y:\MuProf\Plantilla%20para%20la%20entrega%20de%20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A39B8-800C-4898-973E-A3EB6E6E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para la entrega de trabajos.dotx</Template>
  <TotalTime>989</TotalTime>
  <Pages>14</Pages>
  <Words>592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Pilar Vélez Melón</dc:creator>
  <cp:keywords/>
  <dc:description/>
  <cp:lastModifiedBy>Computer Fixer</cp:lastModifiedBy>
  <cp:revision>8</cp:revision>
  <cp:lastPrinted>2023-05-16T17:03:00Z</cp:lastPrinted>
  <dcterms:created xsi:type="dcterms:W3CDTF">2023-11-28T19:38:00Z</dcterms:created>
  <dcterms:modified xsi:type="dcterms:W3CDTF">2023-12-22T12:56:00Z</dcterms:modified>
</cp:coreProperties>
</file>